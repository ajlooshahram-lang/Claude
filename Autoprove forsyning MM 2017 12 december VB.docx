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A64" w:rsidRDefault="001F5A64" w:rsidP="00FE0AA6">
      <w:pPr>
        <w:autoSpaceDE w:val="0"/>
        <w:autoSpaceDN w:val="0"/>
        <w:adjustRightInd w:val="0"/>
        <w:rPr>
          <w:b/>
          <w:color w:val="332F3F"/>
          <w:sz w:val="27"/>
          <w:szCs w:val="27"/>
        </w:rPr>
      </w:pPr>
      <w:bookmarkStart w:id="0" w:name="_GoBack"/>
      <w:bookmarkEnd w:id="0"/>
    </w:p>
    <w:p w:rsidR="00702B17" w:rsidRDefault="00702B17" w:rsidP="00FE0AA6">
      <w:pPr>
        <w:autoSpaceDE w:val="0"/>
        <w:autoSpaceDN w:val="0"/>
        <w:adjustRightInd w:val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Til besvarelsen af opgave</w:t>
      </w:r>
      <w:r w:rsidR="0042171C">
        <w:rPr>
          <w:b/>
          <w:bCs/>
          <w:sz w:val="23"/>
          <w:szCs w:val="23"/>
        </w:rPr>
        <w:t xml:space="preserve"> 1</w:t>
      </w:r>
      <w:r>
        <w:rPr>
          <w:b/>
          <w:bCs/>
          <w:sz w:val="23"/>
          <w:szCs w:val="23"/>
        </w:rPr>
        <w:t xml:space="preserve"> vælges</w:t>
      </w:r>
      <w:r w:rsidR="0042171C">
        <w:rPr>
          <w:b/>
          <w:bCs/>
          <w:sz w:val="23"/>
          <w:szCs w:val="23"/>
        </w:rPr>
        <w:t xml:space="preserve"> følgende </w:t>
      </w:r>
      <w:r>
        <w:rPr>
          <w:b/>
          <w:bCs/>
          <w:sz w:val="23"/>
          <w:szCs w:val="23"/>
        </w:rPr>
        <w:t>regelsæt:</w:t>
      </w:r>
    </w:p>
    <w:p w:rsidR="0042171C" w:rsidRDefault="0042171C" w:rsidP="0042171C">
      <w:pPr>
        <w:pStyle w:val="Default"/>
        <w:rPr>
          <w:sz w:val="23"/>
          <w:szCs w:val="23"/>
        </w:rPr>
      </w:pPr>
      <w:r>
        <w:rPr>
          <w:sz w:val="23"/>
          <w:szCs w:val="23"/>
        </w:rPr>
        <w:t>b) I overensstemmelse med gældende/relevante afsnit i Bekendtgørelsen for elektriske anlæg nr. 1114 samt Bekendtgørelse nr. 1306 for elektriske anlæg, herunder standarderne DS/EN 50522:2011 og DS/EN 61936-1:2011.</w:t>
      </w:r>
    </w:p>
    <w:p w:rsidR="0042171C" w:rsidRDefault="0042171C" w:rsidP="00FE0AA6">
      <w:pPr>
        <w:autoSpaceDE w:val="0"/>
        <w:autoSpaceDN w:val="0"/>
        <w:adjustRightInd w:val="0"/>
        <w:rPr>
          <w:b/>
          <w:color w:val="332F3F"/>
          <w:sz w:val="27"/>
          <w:szCs w:val="27"/>
        </w:rPr>
      </w:pPr>
    </w:p>
    <w:p w:rsidR="00702B17" w:rsidRDefault="00702B17" w:rsidP="00FE0AA6">
      <w:pPr>
        <w:autoSpaceDE w:val="0"/>
        <w:autoSpaceDN w:val="0"/>
        <w:adjustRightInd w:val="0"/>
        <w:rPr>
          <w:b/>
          <w:color w:val="332F3F"/>
          <w:sz w:val="27"/>
          <w:szCs w:val="27"/>
        </w:rPr>
      </w:pPr>
    </w:p>
    <w:p w:rsidR="00FE0AA6" w:rsidRPr="003445EF" w:rsidRDefault="00FE0AA6" w:rsidP="00FE0AA6">
      <w:pPr>
        <w:autoSpaceDE w:val="0"/>
        <w:autoSpaceDN w:val="0"/>
        <w:adjustRightInd w:val="0"/>
        <w:rPr>
          <w:b/>
          <w:color w:val="332F3F"/>
          <w:sz w:val="27"/>
          <w:szCs w:val="27"/>
        </w:rPr>
      </w:pPr>
      <w:r w:rsidRPr="003445EF">
        <w:rPr>
          <w:b/>
          <w:color w:val="332F3F"/>
          <w:sz w:val="27"/>
          <w:szCs w:val="27"/>
        </w:rPr>
        <w:t>Generelle beregninger:</w:t>
      </w:r>
    </w:p>
    <w:p w:rsidR="00FE0AA6" w:rsidRDefault="00384AC2" w:rsidP="00FE0AA6">
      <w:pPr>
        <w:autoSpaceDE w:val="0"/>
        <w:autoSpaceDN w:val="0"/>
        <w:adjustRightInd w:val="0"/>
        <w:rPr>
          <w:color w:val="332F3F"/>
          <w:sz w:val="27"/>
          <w:szCs w:val="27"/>
        </w:rPr>
      </w:pPr>
      <w:r w:rsidRPr="00384AC2">
        <w:rPr>
          <w:color w:val="332F3F"/>
          <w:position w:val="-242"/>
          <w:sz w:val="27"/>
          <w:szCs w:val="27"/>
        </w:rPr>
        <w:object w:dxaOrig="9740" w:dyaOrig="49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pt;height:247.5pt" o:ole="">
            <v:imagedata r:id="rId8" o:title=""/>
          </v:shape>
          <o:OLEObject Type="Embed" ProgID="Equation.DSMT4" ShapeID="_x0000_i1025" DrawAspect="Content" ObjectID="_1576651336" r:id="rId9"/>
        </w:object>
      </w:r>
    </w:p>
    <w:p w:rsidR="007D6F79" w:rsidRDefault="007D6F79">
      <w:pPr>
        <w:rPr>
          <w:b/>
        </w:rPr>
      </w:pPr>
    </w:p>
    <w:p w:rsidR="005E7C9A" w:rsidRDefault="00865C0D">
      <w:pPr>
        <w:rPr>
          <w:b/>
        </w:rPr>
      </w:pPr>
      <w:r>
        <w:rPr>
          <w:b/>
        </w:rPr>
        <w:t>Opgave 1.</w:t>
      </w:r>
      <w:r w:rsidR="001F5A64">
        <w:rPr>
          <w:b/>
        </w:rPr>
        <w:t>1</w:t>
      </w:r>
      <w:r w:rsidR="005E7C9A" w:rsidRPr="00D51124">
        <w:rPr>
          <w:b/>
        </w:rPr>
        <w:t>:</w:t>
      </w:r>
    </w:p>
    <w:p w:rsidR="001F67F2" w:rsidRDefault="009E16C9">
      <w:r w:rsidRPr="009E16C9">
        <w:rPr>
          <w:position w:val="-202"/>
        </w:rPr>
        <w:object w:dxaOrig="9880" w:dyaOrig="4160">
          <v:shape id="_x0000_i1026" type="#_x0000_t75" style="width:497.65pt;height:204.75pt" o:ole="">
            <v:imagedata r:id="rId10" o:title=""/>
          </v:shape>
          <o:OLEObject Type="Embed" ProgID="Equation.DSMT4" ShapeID="_x0000_i1026" DrawAspect="Content" ObjectID="_1576651337" r:id="rId11"/>
        </w:object>
      </w:r>
    </w:p>
    <w:p w:rsidR="00C763BF" w:rsidRDefault="001F67F2">
      <w:pPr>
        <w:rPr>
          <w:b/>
        </w:rPr>
      </w:pPr>
      <w:r w:rsidRPr="001F67F2">
        <w:rPr>
          <w:position w:val="-140"/>
        </w:rPr>
        <w:object w:dxaOrig="9740" w:dyaOrig="2920">
          <v:shape id="_x0000_i1027" type="#_x0000_t75" style="width:486.4pt;height:146.25pt" o:ole="">
            <v:imagedata r:id="rId12" o:title=""/>
          </v:shape>
          <o:OLEObject Type="Embed" ProgID="Equation.DSMT4" ShapeID="_x0000_i1027" DrawAspect="Content" ObjectID="_1576651338" r:id="rId13"/>
        </w:object>
      </w:r>
    </w:p>
    <w:p w:rsidR="001F67F2" w:rsidRDefault="001F67F2"/>
    <w:p w:rsidR="00C763BF" w:rsidRDefault="001F67F2">
      <w:r w:rsidRPr="001F67F2">
        <w:rPr>
          <w:position w:val="-148"/>
        </w:rPr>
        <w:object w:dxaOrig="9740" w:dyaOrig="3080">
          <v:shape id="_x0000_i1028" type="#_x0000_t75" style="width:491.25pt;height:154.5pt" o:ole="">
            <v:imagedata r:id="rId14" o:title=""/>
          </v:shape>
          <o:OLEObject Type="Embed" ProgID="Equation.DSMT4" ShapeID="_x0000_i1028" DrawAspect="Content" ObjectID="_1576651339" r:id="rId15"/>
        </w:object>
      </w:r>
    </w:p>
    <w:p w:rsidR="005C3CD6" w:rsidRDefault="005C3CD6">
      <w:pPr>
        <w:rPr>
          <w:b/>
        </w:rPr>
      </w:pPr>
    </w:p>
    <w:p w:rsidR="005C3CD6" w:rsidRDefault="005C3CD6" w:rsidP="005C3CD6">
      <w:r>
        <w:rPr>
          <w:b/>
        </w:rPr>
        <w:t>Opgave 1.2</w:t>
      </w:r>
      <w:r w:rsidRPr="00D51124">
        <w:rPr>
          <w:b/>
        </w:rPr>
        <w:t>:</w:t>
      </w:r>
    </w:p>
    <w:p w:rsidR="005E7C9A" w:rsidRPr="005E7C9A" w:rsidRDefault="005C3CD6">
      <w:r w:rsidRPr="00156AFB">
        <w:rPr>
          <w:position w:val="-174"/>
        </w:rPr>
        <w:object w:dxaOrig="9400" w:dyaOrig="3600">
          <v:shape id="_x0000_i1029" type="#_x0000_t75" style="width:469.5pt;height:180pt" o:ole="">
            <v:imagedata r:id="rId16" o:title=""/>
          </v:shape>
          <o:OLEObject Type="Embed" ProgID="Equation.DSMT4" ShapeID="_x0000_i1029" DrawAspect="Content" ObjectID="_1576651340" r:id="rId17"/>
        </w:object>
      </w:r>
    </w:p>
    <w:p w:rsidR="000732F2" w:rsidRDefault="000732F2">
      <w:pPr>
        <w:rPr>
          <w:b/>
        </w:rPr>
      </w:pPr>
    </w:p>
    <w:p w:rsidR="00A95CEC" w:rsidRDefault="00A95CEC">
      <w:pPr>
        <w:rPr>
          <w:b/>
        </w:rPr>
      </w:pPr>
    </w:p>
    <w:p w:rsidR="0076300B" w:rsidRDefault="0076300B">
      <w:pPr>
        <w:rPr>
          <w:b/>
        </w:rPr>
      </w:pPr>
      <w:r>
        <w:rPr>
          <w:b/>
        </w:rPr>
        <w:br w:type="page"/>
      </w:r>
    </w:p>
    <w:p w:rsidR="00976890" w:rsidRDefault="00976890" w:rsidP="00976890">
      <w:pPr>
        <w:rPr>
          <w:b/>
        </w:rPr>
      </w:pPr>
      <w:r>
        <w:rPr>
          <w:b/>
        </w:rPr>
        <w:lastRenderedPageBreak/>
        <w:t>Opgave 1.</w:t>
      </w:r>
      <w:r w:rsidR="00865C0D">
        <w:rPr>
          <w:b/>
        </w:rPr>
        <w:t>3</w:t>
      </w:r>
      <w:r w:rsidRPr="00D51124">
        <w:rPr>
          <w:b/>
        </w:rPr>
        <w:t>:</w:t>
      </w:r>
    </w:p>
    <w:p w:rsidR="00FC0491" w:rsidRDefault="00FC0491" w:rsidP="00976890">
      <w:r>
        <w:t>Opgaven angiver at kablerne skal dimensioneres til transformerens fuldlaststrøm.</w:t>
      </w:r>
    </w:p>
    <w:p w:rsidR="00FC0491" w:rsidRDefault="00FC0491" w:rsidP="00976890">
      <w:r>
        <w:t>Skal smeltesikringer i indgangen til tavle -A0 vælges større eller mindre end transformerens fuldlaststrøm, hvis den skal vælges større skal der anvendes NH 4 gG smeltesikringer. Schneider fremstiller ikke sikringslastadskillere til NH 4 smeltesikringer.</w:t>
      </w:r>
    </w:p>
    <w:p w:rsidR="00FC0491" w:rsidRDefault="00FC0491" w:rsidP="00976890">
      <w:r>
        <w:t>Kan der opsættes to parallelle, der mekanisk er bygget sammen?</w:t>
      </w:r>
    </w:p>
    <w:p w:rsidR="00FD626A" w:rsidRDefault="00FD626A" w:rsidP="00976890"/>
    <w:p w:rsidR="00FD626A" w:rsidRPr="00FC0491" w:rsidRDefault="00FD626A" w:rsidP="00976890">
      <w:r>
        <w:t>ABB kan levere en 800 A NH 3 smeltesikring, de studerende har ikke adgang til disse oplysninger.</w:t>
      </w:r>
    </w:p>
    <w:p w:rsidR="00635B49" w:rsidRDefault="008D762B" w:rsidP="007D6F79">
      <w:r w:rsidRPr="00635B49">
        <w:rPr>
          <w:position w:val="-108"/>
        </w:rPr>
        <w:object w:dxaOrig="9720" w:dyaOrig="1840">
          <v:shape id="_x0000_i1030" type="#_x0000_t75" style="width:484.9pt;height:92.25pt" o:ole="">
            <v:imagedata r:id="rId18" o:title=""/>
          </v:shape>
          <o:OLEObject Type="Embed" ProgID="Equation.DSMT4" ShapeID="_x0000_i1030" DrawAspect="Content" ObjectID="_1576651341" r:id="rId19"/>
        </w:object>
      </w:r>
    </w:p>
    <w:p w:rsidR="007D6F79" w:rsidRPr="00384AC2" w:rsidRDefault="0052205F" w:rsidP="007D6F79">
      <w:pPr>
        <w:rPr>
          <w:b/>
          <w:lang w:val="en-US"/>
        </w:rPr>
      </w:pPr>
      <w:r w:rsidRPr="00384AC2">
        <w:rPr>
          <w:position w:val="-10"/>
        </w:rPr>
        <w:object w:dxaOrig="8600" w:dyaOrig="5440">
          <v:shape id="_x0000_i1031" type="#_x0000_t75" style="width:426.4pt;height:273pt" o:ole="">
            <v:imagedata r:id="rId20" o:title=""/>
          </v:shape>
          <o:OLEObject Type="Embed" ProgID="Equation.DSMT4" ShapeID="_x0000_i1031" DrawAspect="Content" ObjectID="_1576651342" r:id="rId21"/>
        </w:object>
      </w:r>
    </w:p>
    <w:p w:rsidR="007D6F79" w:rsidRDefault="007D6F79" w:rsidP="007D6F79">
      <w:pPr>
        <w:rPr>
          <w:b/>
        </w:rPr>
      </w:pPr>
    </w:p>
    <w:p w:rsidR="000732F2" w:rsidRDefault="00201A7E" w:rsidP="007D6F79">
      <w:pPr>
        <w:rPr>
          <w:b/>
        </w:rPr>
      </w:pPr>
      <w:r w:rsidRPr="00201A7E">
        <w:rPr>
          <w:b/>
          <w:noProof/>
        </w:rPr>
        <w:drawing>
          <wp:inline distT="0" distB="0" distL="0" distR="0">
            <wp:extent cx="2200275" cy="2729888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701" cy="273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A06" w:rsidRDefault="00905A06">
      <w:pPr>
        <w:rPr>
          <w:b/>
        </w:rPr>
      </w:pPr>
      <w:r>
        <w:rPr>
          <w:b/>
        </w:rPr>
        <w:lastRenderedPageBreak/>
        <w:br w:type="page"/>
      </w:r>
    </w:p>
    <w:p w:rsidR="007D6F79" w:rsidRDefault="007D6F79" w:rsidP="007D6F79">
      <w:pPr>
        <w:rPr>
          <w:b/>
        </w:rPr>
      </w:pPr>
      <w:r>
        <w:rPr>
          <w:b/>
        </w:rPr>
        <w:t>Opgave 1.</w:t>
      </w:r>
      <w:r w:rsidR="00865C0D">
        <w:rPr>
          <w:b/>
        </w:rPr>
        <w:t>4</w:t>
      </w:r>
      <w:r w:rsidRPr="00D51124">
        <w:rPr>
          <w:b/>
        </w:rPr>
        <w:t>:</w:t>
      </w:r>
    </w:p>
    <w:p w:rsidR="0052205F" w:rsidRDefault="008474EA" w:rsidP="007D6F79">
      <w:r w:rsidRPr="008D762B">
        <w:rPr>
          <w:position w:val="-132"/>
        </w:rPr>
        <w:object w:dxaOrig="9240" w:dyaOrig="8100">
          <v:shape id="_x0000_i1032" type="#_x0000_t75" style="width:461.25pt;height:404.25pt" o:ole="">
            <v:imagedata r:id="rId23" o:title=""/>
          </v:shape>
          <o:OLEObject Type="Embed" ProgID="Equation.DSMT4" ShapeID="_x0000_i1032" DrawAspect="Content" ObjectID="_1576651343" r:id="rId24"/>
        </w:object>
      </w:r>
    </w:p>
    <w:p w:rsidR="00905A06" w:rsidRDefault="00905A06" w:rsidP="007D6F79"/>
    <w:p w:rsidR="00905A06" w:rsidRDefault="00905A06" w:rsidP="007D6F79"/>
    <w:p w:rsidR="00905A06" w:rsidRDefault="00905A06" w:rsidP="007D6F79">
      <w:pPr>
        <w:rPr>
          <w:b/>
        </w:rPr>
      </w:pPr>
      <w:r>
        <w:rPr>
          <w:b/>
        </w:rPr>
        <w:t>Opgave 1.5:</w:t>
      </w:r>
    </w:p>
    <w:p w:rsidR="00905A06" w:rsidRDefault="008474EA" w:rsidP="007D6F79">
      <w:r w:rsidRPr="008474EA">
        <w:rPr>
          <w:position w:val="-238"/>
        </w:rPr>
        <w:object w:dxaOrig="9740" w:dyaOrig="4800">
          <v:shape id="_x0000_i1033" type="#_x0000_t75" style="width:486pt;height:240pt" o:ole="">
            <v:imagedata r:id="rId25" o:title=""/>
          </v:shape>
          <o:OLEObject Type="Embed" ProgID="Equation.DSMT4" ShapeID="_x0000_i1033" DrawAspect="Content" ObjectID="_1576651344" r:id="rId26"/>
        </w:object>
      </w:r>
    </w:p>
    <w:p w:rsidR="008474EA" w:rsidRDefault="00C334A0" w:rsidP="007D6F79">
      <w:pPr>
        <w:rPr>
          <w:b/>
        </w:rPr>
      </w:pPr>
      <w:r w:rsidRPr="00C334A0">
        <w:rPr>
          <w:b/>
        </w:rPr>
        <w:t>Opgave 1.6:</w:t>
      </w:r>
    </w:p>
    <w:p w:rsidR="00C334A0" w:rsidRPr="00C334A0" w:rsidRDefault="004F323E" w:rsidP="007D6F79">
      <w:r w:rsidRPr="004F323E">
        <w:rPr>
          <w:noProof/>
        </w:rPr>
        <w:drawing>
          <wp:inline distT="0" distB="0" distL="0" distR="0">
            <wp:extent cx="6120765" cy="3702053"/>
            <wp:effectExtent l="0" t="0" r="0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70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34A0" w:rsidRPr="00C334A0" w:rsidSect="007D6F79">
      <w:headerReference w:type="default" r:id="rId28"/>
      <w:footerReference w:type="default" r:id="rId29"/>
      <w:pgSz w:w="11907" w:h="16839" w:code="9"/>
      <w:pgMar w:top="1134" w:right="1134" w:bottom="851" w:left="1134" w:header="284" w:footer="28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2321" w:rsidRDefault="008D2321">
      <w:r>
        <w:separator/>
      </w:r>
    </w:p>
  </w:endnote>
  <w:endnote w:type="continuationSeparator" w:id="0">
    <w:p w:rsidR="008D2321" w:rsidRDefault="008D2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Borders>
        <w:top w:val="single" w:sz="12" w:space="0" w:color="auto"/>
        <w:insideH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13"/>
      <w:gridCol w:w="3213"/>
      <w:gridCol w:w="3213"/>
    </w:tblGrid>
    <w:tr w:rsidR="009D5F00" w:rsidTr="00777EFE">
      <w:tc>
        <w:tcPr>
          <w:tcW w:w="3215" w:type="dxa"/>
        </w:tcPr>
        <w:p w:rsidR="009D5F00" w:rsidRDefault="009D5F00">
          <w:pPr>
            <w:pStyle w:val="Sidefod"/>
          </w:pPr>
          <w:r>
            <w:t>Viggo Bitsch</w:t>
          </w:r>
        </w:p>
      </w:tc>
      <w:tc>
        <w:tcPr>
          <w:tcW w:w="3215" w:type="dxa"/>
        </w:tcPr>
        <w:p w:rsidR="009D5F00" w:rsidRDefault="006206EB" w:rsidP="006206EB">
          <w:pPr>
            <w:pStyle w:val="Sidefod"/>
            <w:jc w:val="center"/>
          </w:pPr>
          <w:r>
            <w:t>18</w:t>
          </w:r>
          <w:r w:rsidR="009D5F00">
            <w:t>-</w:t>
          </w:r>
          <w:r w:rsidR="00865C0D">
            <w:t>1</w:t>
          </w:r>
          <w:r>
            <w:t>2</w:t>
          </w:r>
          <w:r w:rsidR="00777EFE">
            <w:t>-201</w:t>
          </w:r>
          <w:r>
            <w:t>7</w:t>
          </w:r>
        </w:p>
      </w:tc>
      <w:tc>
        <w:tcPr>
          <w:tcW w:w="3215" w:type="dxa"/>
        </w:tcPr>
        <w:p w:rsidR="009D5F00" w:rsidRDefault="00FC7906" w:rsidP="00511CB3">
          <w:pPr>
            <w:pStyle w:val="Sidefod"/>
            <w:tabs>
              <w:tab w:val="center" w:pos="1465"/>
              <w:tab w:val="right" w:pos="2930"/>
            </w:tabs>
          </w:pPr>
          <w:r>
            <w:tab/>
          </w:r>
          <w:r>
            <w:tab/>
          </w:r>
          <w:r w:rsidR="009D5F00">
            <w:t xml:space="preserve">Side </w:t>
          </w:r>
          <w:r w:rsidR="009D5F00">
            <w:rPr>
              <w:rStyle w:val="Sidetal"/>
            </w:rPr>
            <w:fldChar w:fldCharType="begin"/>
          </w:r>
          <w:r w:rsidR="009D5F00">
            <w:rPr>
              <w:rStyle w:val="Sidetal"/>
            </w:rPr>
            <w:instrText xml:space="preserve"> PAGE </w:instrText>
          </w:r>
          <w:r w:rsidR="009D5F00">
            <w:rPr>
              <w:rStyle w:val="Sidetal"/>
            </w:rPr>
            <w:fldChar w:fldCharType="separate"/>
          </w:r>
          <w:r w:rsidR="00AC3C67">
            <w:rPr>
              <w:rStyle w:val="Sidetal"/>
              <w:noProof/>
            </w:rPr>
            <w:t>1</w:t>
          </w:r>
          <w:r w:rsidR="009D5F00">
            <w:rPr>
              <w:rStyle w:val="Sidetal"/>
            </w:rPr>
            <w:fldChar w:fldCharType="end"/>
          </w:r>
          <w:r w:rsidR="009D5F00">
            <w:rPr>
              <w:rStyle w:val="Sidetal"/>
            </w:rPr>
            <w:t xml:space="preserve"> af </w:t>
          </w:r>
          <w:r w:rsidR="009D5F00">
            <w:rPr>
              <w:rStyle w:val="Sidetal"/>
            </w:rPr>
            <w:fldChar w:fldCharType="begin"/>
          </w:r>
          <w:r w:rsidR="009D5F00">
            <w:rPr>
              <w:rStyle w:val="Sidetal"/>
            </w:rPr>
            <w:instrText xml:space="preserve"> NUMPAGES </w:instrText>
          </w:r>
          <w:r w:rsidR="009D5F00">
            <w:rPr>
              <w:rStyle w:val="Sidetal"/>
            </w:rPr>
            <w:fldChar w:fldCharType="separate"/>
          </w:r>
          <w:r w:rsidR="00AC3C67">
            <w:rPr>
              <w:rStyle w:val="Sidetal"/>
              <w:noProof/>
            </w:rPr>
            <w:t>1</w:t>
          </w:r>
          <w:r w:rsidR="009D5F00">
            <w:rPr>
              <w:rStyle w:val="Sidetal"/>
            </w:rPr>
            <w:fldChar w:fldCharType="end"/>
          </w:r>
          <w:r w:rsidR="009D5F00">
            <w:rPr>
              <w:rStyle w:val="Sidetal"/>
            </w:rPr>
            <w:t>.</w:t>
          </w:r>
        </w:p>
      </w:tc>
    </w:tr>
  </w:tbl>
  <w:p w:rsidR="009D5F00" w:rsidRDefault="009D5F00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2321" w:rsidRDefault="008D2321">
      <w:r>
        <w:separator/>
      </w:r>
    </w:p>
  </w:footnote>
  <w:footnote w:type="continuationSeparator" w:id="0">
    <w:p w:rsidR="008D2321" w:rsidRDefault="008D23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Borders>
        <w:bottom w:val="single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213"/>
      <w:gridCol w:w="3213"/>
      <w:gridCol w:w="3213"/>
    </w:tblGrid>
    <w:tr w:rsidR="00777EFE" w:rsidTr="00B10E11">
      <w:trPr>
        <w:trHeight w:hRule="exact" w:val="1134"/>
      </w:trPr>
      <w:tc>
        <w:tcPr>
          <w:tcW w:w="3213" w:type="dxa"/>
        </w:tcPr>
        <w:p w:rsidR="00777EFE" w:rsidRDefault="00777EFE" w:rsidP="00D45F94">
          <w:pPr>
            <w:tabs>
              <w:tab w:val="left" w:pos="2640"/>
            </w:tabs>
            <w:jc w:val="center"/>
          </w:pPr>
        </w:p>
        <w:p w:rsidR="00777EFE" w:rsidRDefault="00777EFE" w:rsidP="00D45F94">
          <w:pPr>
            <w:tabs>
              <w:tab w:val="left" w:pos="2640"/>
            </w:tabs>
            <w:jc w:val="center"/>
          </w:pPr>
          <w:r>
            <w:t>Dimensionering</w:t>
          </w:r>
        </w:p>
        <w:p w:rsidR="00777EFE" w:rsidRDefault="002453EE" w:rsidP="002453EE">
          <w:pPr>
            <w:tabs>
              <w:tab w:val="left" w:pos="2640"/>
            </w:tabs>
            <w:jc w:val="center"/>
          </w:pPr>
          <w:r>
            <w:t>Autoristionsprøve MM</w:t>
          </w:r>
        </w:p>
        <w:p w:rsidR="002453EE" w:rsidRPr="00343316" w:rsidRDefault="002453EE" w:rsidP="006206EB">
          <w:pPr>
            <w:tabs>
              <w:tab w:val="left" w:pos="2640"/>
            </w:tabs>
            <w:jc w:val="center"/>
          </w:pPr>
          <w:r>
            <w:t>201</w:t>
          </w:r>
          <w:r w:rsidR="006206EB">
            <w:t>7</w:t>
          </w:r>
          <w:r>
            <w:t xml:space="preserve"> </w:t>
          </w:r>
          <w:r w:rsidR="00391F1E">
            <w:t>december</w:t>
          </w:r>
        </w:p>
      </w:tc>
      <w:tc>
        <w:tcPr>
          <w:tcW w:w="3213" w:type="dxa"/>
        </w:tcPr>
        <w:p w:rsidR="00777EFE" w:rsidRDefault="00777EFE" w:rsidP="00D45F94">
          <w:pPr>
            <w:pStyle w:val="Sidehoved"/>
            <w:jc w:val="center"/>
          </w:pPr>
        </w:p>
        <w:p w:rsidR="00777EFE" w:rsidRDefault="00777EFE" w:rsidP="00D45F94">
          <w:pPr>
            <w:pStyle w:val="Sidehoved"/>
            <w:jc w:val="center"/>
          </w:pPr>
          <w:r>
            <w:t>MSK</w:t>
          </w:r>
        </w:p>
        <w:p w:rsidR="00777EFE" w:rsidRDefault="00D77ADC" w:rsidP="00D45F94">
          <w:pPr>
            <w:pStyle w:val="Sidehoved"/>
            <w:jc w:val="center"/>
          </w:pPr>
          <w:r>
            <w:t>Forsyning</w:t>
          </w:r>
        </w:p>
      </w:tc>
      <w:tc>
        <w:tcPr>
          <w:tcW w:w="3213" w:type="dxa"/>
        </w:tcPr>
        <w:p w:rsidR="00777EFE" w:rsidRDefault="00B10E11" w:rsidP="00D45F94">
          <w:pPr>
            <w:pStyle w:val="Sidehoved"/>
            <w:jc w:val="cent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61B18980" wp14:editId="72F4E9F5">
                <wp:simplePos x="0" y="0"/>
                <wp:positionH relativeFrom="page">
                  <wp:posOffset>621160</wp:posOffset>
                </wp:positionH>
                <wp:positionV relativeFrom="paragraph">
                  <wp:posOffset>51305</wp:posOffset>
                </wp:positionV>
                <wp:extent cx="1417947" cy="656363"/>
                <wp:effectExtent l="0" t="0" r="0" b="0"/>
                <wp:wrapNone/>
                <wp:docPr id="7" name="Billede 7" descr="MSK-logo-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lede 1" descr="MSK-logo-MAIL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" r="3915" b="13934"/>
                        <a:stretch/>
                      </pic:blipFill>
                      <pic:spPr bwMode="auto">
                        <a:xfrm>
                          <a:off x="0" y="0"/>
                          <a:ext cx="1417947" cy="656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777EFE" w:rsidRDefault="00777EFE" w:rsidP="00B2546C">
          <w:pPr>
            <w:pStyle w:val="Sidehoved"/>
            <w:jc w:val="right"/>
          </w:pPr>
        </w:p>
      </w:tc>
    </w:tr>
  </w:tbl>
  <w:p w:rsidR="009D5F00" w:rsidRDefault="009D5F00" w:rsidP="004615AC">
    <w:pPr>
      <w:pStyle w:val="Sidehoved"/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A95BCE"/>
    <w:multiLevelType w:val="multilevel"/>
    <w:tmpl w:val="24F088A6"/>
    <w:lvl w:ilvl="0">
      <w:start w:val="1"/>
      <w:numFmt w:val="decimal"/>
      <w:lvlText w:val="1.%1"/>
      <w:lvlJc w:val="left"/>
      <w:pPr>
        <w:ind w:left="964" w:hanging="604"/>
      </w:pPr>
      <w:rPr>
        <w:rFonts w:hint="default"/>
      </w:rPr>
    </w:lvl>
    <w:lvl w:ilvl="1">
      <w:start w:val="1"/>
      <w:numFmt w:val="none"/>
      <w:lvlText w:val="%2-"/>
      <w:lvlJc w:val="left"/>
      <w:pPr>
        <w:ind w:left="964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46F6558"/>
    <w:multiLevelType w:val="hybridMultilevel"/>
    <w:tmpl w:val="C61840FE"/>
    <w:lvl w:ilvl="0" w:tplc="BDDAC3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7D873"/>
    <w:multiLevelType w:val="hybridMultilevel"/>
    <w:tmpl w:val="761117F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3D00D81"/>
    <w:multiLevelType w:val="hybridMultilevel"/>
    <w:tmpl w:val="D4008568"/>
    <w:lvl w:ilvl="0" w:tplc="0E926C3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284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261"/>
    <w:rsid w:val="00011BBF"/>
    <w:rsid w:val="00011F7E"/>
    <w:rsid w:val="00011F83"/>
    <w:rsid w:val="000130B3"/>
    <w:rsid w:val="000201D9"/>
    <w:rsid w:val="00025C66"/>
    <w:rsid w:val="000261D3"/>
    <w:rsid w:val="000277A6"/>
    <w:rsid w:val="000318CA"/>
    <w:rsid w:val="000355C9"/>
    <w:rsid w:val="00037D55"/>
    <w:rsid w:val="00042525"/>
    <w:rsid w:val="000437A9"/>
    <w:rsid w:val="00043909"/>
    <w:rsid w:val="00044D4B"/>
    <w:rsid w:val="00045B2A"/>
    <w:rsid w:val="000529FD"/>
    <w:rsid w:val="000565FD"/>
    <w:rsid w:val="00061E2D"/>
    <w:rsid w:val="00063EF9"/>
    <w:rsid w:val="00065079"/>
    <w:rsid w:val="00071CC4"/>
    <w:rsid w:val="00072B74"/>
    <w:rsid w:val="0007326E"/>
    <w:rsid w:val="000732F2"/>
    <w:rsid w:val="0008122D"/>
    <w:rsid w:val="00082930"/>
    <w:rsid w:val="0008495D"/>
    <w:rsid w:val="000876FC"/>
    <w:rsid w:val="000930EE"/>
    <w:rsid w:val="00096BE2"/>
    <w:rsid w:val="000A38EA"/>
    <w:rsid w:val="000B2EF2"/>
    <w:rsid w:val="000B427E"/>
    <w:rsid w:val="000B659B"/>
    <w:rsid w:val="000C114C"/>
    <w:rsid w:val="000C46C3"/>
    <w:rsid w:val="000D1562"/>
    <w:rsid w:val="000D1D88"/>
    <w:rsid w:val="000D51E1"/>
    <w:rsid w:val="000D5450"/>
    <w:rsid w:val="000D69B5"/>
    <w:rsid w:val="000D7E51"/>
    <w:rsid w:val="000E3323"/>
    <w:rsid w:val="000F18B5"/>
    <w:rsid w:val="000F329F"/>
    <w:rsid w:val="000F3B15"/>
    <w:rsid w:val="000F3DF6"/>
    <w:rsid w:val="000F4367"/>
    <w:rsid w:val="000F6897"/>
    <w:rsid w:val="000F6DCC"/>
    <w:rsid w:val="00102929"/>
    <w:rsid w:val="00102DF0"/>
    <w:rsid w:val="00105B24"/>
    <w:rsid w:val="001104A6"/>
    <w:rsid w:val="00111838"/>
    <w:rsid w:val="00111853"/>
    <w:rsid w:val="001170D7"/>
    <w:rsid w:val="001242ED"/>
    <w:rsid w:val="0012433D"/>
    <w:rsid w:val="00140674"/>
    <w:rsid w:val="00150603"/>
    <w:rsid w:val="001554F6"/>
    <w:rsid w:val="001578C5"/>
    <w:rsid w:val="001638CD"/>
    <w:rsid w:val="00165810"/>
    <w:rsid w:val="00166B03"/>
    <w:rsid w:val="0017008D"/>
    <w:rsid w:val="0018042C"/>
    <w:rsid w:val="001804AE"/>
    <w:rsid w:val="001808D0"/>
    <w:rsid w:val="0018106A"/>
    <w:rsid w:val="00182AE7"/>
    <w:rsid w:val="00190E86"/>
    <w:rsid w:val="00191745"/>
    <w:rsid w:val="0019248D"/>
    <w:rsid w:val="001A2422"/>
    <w:rsid w:val="001A3FA9"/>
    <w:rsid w:val="001A43DD"/>
    <w:rsid w:val="001B2932"/>
    <w:rsid w:val="001B2BB8"/>
    <w:rsid w:val="001C06E2"/>
    <w:rsid w:val="001C38A4"/>
    <w:rsid w:val="001C6DB2"/>
    <w:rsid w:val="001C79FF"/>
    <w:rsid w:val="001D234D"/>
    <w:rsid w:val="001D3443"/>
    <w:rsid w:val="001D4C68"/>
    <w:rsid w:val="001D5563"/>
    <w:rsid w:val="001D7F86"/>
    <w:rsid w:val="001E4789"/>
    <w:rsid w:val="001E6788"/>
    <w:rsid w:val="001E7CE0"/>
    <w:rsid w:val="001F2FBD"/>
    <w:rsid w:val="001F4991"/>
    <w:rsid w:val="001F5A64"/>
    <w:rsid w:val="001F67F2"/>
    <w:rsid w:val="00201A7E"/>
    <w:rsid w:val="00203CEE"/>
    <w:rsid w:val="0020553D"/>
    <w:rsid w:val="002057C2"/>
    <w:rsid w:val="00205A0E"/>
    <w:rsid w:val="00210C6F"/>
    <w:rsid w:val="00210D3B"/>
    <w:rsid w:val="00222BC9"/>
    <w:rsid w:val="002318DA"/>
    <w:rsid w:val="00232751"/>
    <w:rsid w:val="002344E2"/>
    <w:rsid w:val="00234DFA"/>
    <w:rsid w:val="0023507C"/>
    <w:rsid w:val="002407C7"/>
    <w:rsid w:val="00240A6F"/>
    <w:rsid w:val="00240EF5"/>
    <w:rsid w:val="002453EE"/>
    <w:rsid w:val="002467CC"/>
    <w:rsid w:val="0024749E"/>
    <w:rsid w:val="00247F5C"/>
    <w:rsid w:val="002501FB"/>
    <w:rsid w:val="00251B82"/>
    <w:rsid w:val="00255179"/>
    <w:rsid w:val="00255D7F"/>
    <w:rsid w:val="00274FD8"/>
    <w:rsid w:val="00276D96"/>
    <w:rsid w:val="00280AFD"/>
    <w:rsid w:val="00281B6B"/>
    <w:rsid w:val="00283F4A"/>
    <w:rsid w:val="00290D4A"/>
    <w:rsid w:val="002940EA"/>
    <w:rsid w:val="002966AC"/>
    <w:rsid w:val="002A2A0A"/>
    <w:rsid w:val="002B346D"/>
    <w:rsid w:val="002B54CD"/>
    <w:rsid w:val="002C1939"/>
    <w:rsid w:val="002C3588"/>
    <w:rsid w:val="002C50E1"/>
    <w:rsid w:val="002C5791"/>
    <w:rsid w:val="002C5D96"/>
    <w:rsid w:val="002C63D0"/>
    <w:rsid w:val="002C7F51"/>
    <w:rsid w:val="002D41DC"/>
    <w:rsid w:val="002D620C"/>
    <w:rsid w:val="002E08C2"/>
    <w:rsid w:val="002E27C0"/>
    <w:rsid w:val="002E6388"/>
    <w:rsid w:val="002F1261"/>
    <w:rsid w:val="002F49BB"/>
    <w:rsid w:val="002F5B16"/>
    <w:rsid w:val="003054A5"/>
    <w:rsid w:val="00307A03"/>
    <w:rsid w:val="0031226D"/>
    <w:rsid w:val="003140E5"/>
    <w:rsid w:val="00321F4D"/>
    <w:rsid w:val="003269DD"/>
    <w:rsid w:val="0032769B"/>
    <w:rsid w:val="00331D2A"/>
    <w:rsid w:val="00333030"/>
    <w:rsid w:val="00333CB6"/>
    <w:rsid w:val="003352F8"/>
    <w:rsid w:val="0033578C"/>
    <w:rsid w:val="00343316"/>
    <w:rsid w:val="00343416"/>
    <w:rsid w:val="003445EF"/>
    <w:rsid w:val="00344D30"/>
    <w:rsid w:val="00346DFC"/>
    <w:rsid w:val="00347CD5"/>
    <w:rsid w:val="00356954"/>
    <w:rsid w:val="00357895"/>
    <w:rsid w:val="00360D16"/>
    <w:rsid w:val="00361001"/>
    <w:rsid w:val="0036383F"/>
    <w:rsid w:val="0036608A"/>
    <w:rsid w:val="00366BE5"/>
    <w:rsid w:val="00371772"/>
    <w:rsid w:val="00376014"/>
    <w:rsid w:val="00376C0A"/>
    <w:rsid w:val="00377C14"/>
    <w:rsid w:val="00384AC2"/>
    <w:rsid w:val="00384FFB"/>
    <w:rsid w:val="00386A37"/>
    <w:rsid w:val="00387450"/>
    <w:rsid w:val="003879FD"/>
    <w:rsid w:val="00387FBC"/>
    <w:rsid w:val="00391F1E"/>
    <w:rsid w:val="00394336"/>
    <w:rsid w:val="00394624"/>
    <w:rsid w:val="003A51FE"/>
    <w:rsid w:val="003A64E5"/>
    <w:rsid w:val="003A7AD6"/>
    <w:rsid w:val="003B2D1C"/>
    <w:rsid w:val="003B76A4"/>
    <w:rsid w:val="003C1E53"/>
    <w:rsid w:val="003C3B31"/>
    <w:rsid w:val="003D0C25"/>
    <w:rsid w:val="003D1172"/>
    <w:rsid w:val="003D2308"/>
    <w:rsid w:val="003D7127"/>
    <w:rsid w:val="003D7C3C"/>
    <w:rsid w:val="003E0BBD"/>
    <w:rsid w:val="003E4A7F"/>
    <w:rsid w:val="003E54F2"/>
    <w:rsid w:val="003F0223"/>
    <w:rsid w:val="003F0864"/>
    <w:rsid w:val="003F0CE8"/>
    <w:rsid w:val="003F131E"/>
    <w:rsid w:val="003F18FB"/>
    <w:rsid w:val="003F1A19"/>
    <w:rsid w:val="003F3B45"/>
    <w:rsid w:val="003F40C9"/>
    <w:rsid w:val="00400666"/>
    <w:rsid w:val="00407D0A"/>
    <w:rsid w:val="00411A42"/>
    <w:rsid w:val="00414375"/>
    <w:rsid w:val="00415628"/>
    <w:rsid w:val="004156CD"/>
    <w:rsid w:val="004168F6"/>
    <w:rsid w:val="0042171C"/>
    <w:rsid w:val="0042459D"/>
    <w:rsid w:val="004248CC"/>
    <w:rsid w:val="00425515"/>
    <w:rsid w:val="00426B0F"/>
    <w:rsid w:val="00426F5F"/>
    <w:rsid w:val="004357D8"/>
    <w:rsid w:val="00440C7D"/>
    <w:rsid w:val="004415AD"/>
    <w:rsid w:val="004437CE"/>
    <w:rsid w:val="004447F3"/>
    <w:rsid w:val="004467AF"/>
    <w:rsid w:val="00450D9D"/>
    <w:rsid w:val="0045264D"/>
    <w:rsid w:val="00452951"/>
    <w:rsid w:val="00453EAC"/>
    <w:rsid w:val="00454AA9"/>
    <w:rsid w:val="004551A0"/>
    <w:rsid w:val="00456BC5"/>
    <w:rsid w:val="004610F1"/>
    <w:rsid w:val="004615AC"/>
    <w:rsid w:val="00463927"/>
    <w:rsid w:val="00464191"/>
    <w:rsid w:val="0047127F"/>
    <w:rsid w:val="00471CC0"/>
    <w:rsid w:val="004721C7"/>
    <w:rsid w:val="00473FB2"/>
    <w:rsid w:val="00476B57"/>
    <w:rsid w:val="0048347F"/>
    <w:rsid w:val="00492581"/>
    <w:rsid w:val="00492FEB"/>
    <w:rsid w:val="0049371A"/>
    <w:rsid w:val="00495376"/>
    <w:rsid w:val="00495B22"/>
    <w:rsid w:val="0049690F"/>
    <w:rsid w:val="004A38E4"/>
    <w:rsid w:val="004A56D2"/>
    <w:rsid w:val="004A5A34"/>
    <w:rsid w:val="004A5EE5"/>
    <w:rsid w:val="004B02A1"/>
    <w:rsid w:val="004B115E"/>
    <w:rsid w:val="004B764B"/>
    <w:rsid w:val="004C3DF9"/>
    <w:rsid w:val="004C3F80"/>
    <w:rsid w:val="004C6C77"/>
    <w:rsid w:val="004C6E3A"/>
    <w:rsid w:val="004D18C9"/>
    <w:rsid w:val="004D1CCC"/>
    <w:rsid w:val="004D2323"/>
    <w:rsid w:val="004D3826"/>
    <w:rsid w:val="004D4627"/>
    <w:rsid w:val="004D4CF6"/>
    <w:rsid w:val="004D51D0"/>
    <w:rsid w:val="004D76A0"/>
    <w:rsid w:val="004D7E0C"/>
    <w:rsid w:val="004E1F66"/>
    <w:rsid w:val="004E2AC4"/>
    <w:rsid w:val="004F323E"/>
    <w:rsid w:val="004F41E5"/>
    <w:rsid w:val="004F49FC"/>
    <w:rsid w:val="005002D4"/>
    <w:rsid w:val="00500F35"/>
    <w:rsid w:val="00501BAB"/>
    <w:rsid w:val="00501BC8"/>
    <w:rsid w:val="00504840"/>
    <w:rsid w:val="0051070C"/>
    <w:rsid w:val="00510D96"/>
    <w:rsid w:val="00511CB3"/>
    <w:rsid w:val="00512406"/>
    <w:rsid w:val="005162B2"/>
    <w:rsid w:val="00516626"/>
    <w:rsid w:val="00516C97"/>
    <w:rsid w:val="005178EA"/>
    <w:rsid w:val="00521CE9"/>
    <w:rsid w:val="0052205F"/>
    <w:rsid w:val="00524FA8"/>
    <w:rsid w:val="0052770D"/>
    <w:rsid w:val="00530C74"/>
    <w:rsid w:val="005337A4"/>
    <w:rsid w:val="00533D26"/>
    <w:rsid w:val="00535EB2"/>
    <w:rsid w:val="00537B44"/>
    <w:rsid w:val="0054169B"/>
    <w:rsid w:val="005456DB"/>
    <w:rsid w:val="00553068"/>
    <w:rsid w:val="00553690"/>
    <w:rsid w:val="00555CBE"/>
    <w:rsid w:val="00563D6C"/>
    <w:rsid w:val="00565DF0"/>
    <w:rsid w:val="005675A2"/>
    <w:rsid w:val="005705AC"/>
    <w:rsid w:val="00572434"/>
    <w:rsid w:val="00573611"/>
    <w:rsid w:val="005771F8"/>
    <w:rsid w:val="005779EF"/>
    <w:rsid w:val="00581EFA"/>
    <w:rsid w:val="00582B1E"/>
    <w:rsid w:val="00583898"/>
    <w:rsid w:val="005845EB"/>
    <w:rsid w:val="005849B9"/>
    <w:rsid w:val="00584A44"/>
    <w:rsid w:val="00590C1C"/>
    <w:rsid w:val="005957B0"/>
    <w:rsid w:val="005A5E85"/>
    <w:rsid w:val="005B042E"/>
    <w:rsid w:val="005B1B0D"/>
    <w:rsid w:val="005B22B6"/>
    <w:rsid w:val="005B262F"/>
    <w:rsid w:val="005B32BC"/>
    <w:rsid w:val="005B67A8"/>
    <w:rsid w:val="005B6DBC"/>
    <w:rsid w:val="005B71F9"/>
    <w:rsid w:val="005C0A96"/>
    <w:rsid w:val="005C2A09"/>
    <w:rsid w:val="005C3CD6"/>
    <w:rsid w:val="005C677F"/>
    <w:rsid w:val="005E0A4C"/>
    <w:rsid w:val="005E0D9E"/>
    <w:rsid w:val="005E0E7B"/>
    <w:rsid w:val="005E1DA3"/>
    <w:rsid w:val="005E1EB8"/>
    <w:rsid w:val="005E400E"/>
    <w:rsid w:val="005E47F7"/>
    <w:rsid w:val="005E7647"/>
    <w:rsid w:val="005E7C9A"/>
    <w:rsid w:val="005F0CC4"/>
    <w:rsid w:val="005F23A8"/>
    <w:rsid w:val="005F33A9"/>
    <w:rsid w:val="005F360C"/>
    <w:rsid w:val="005F455B"/>
    <w:rsid w:val="005F50D2"/>
    <w:rsid w:val="00603F3E"/>
    <w:rsid w:val="006046CB"/>
    <w:rsid w:val="00604EBC"/>
    <w:rsid w:val="00606446"/>
    <w:rsid w:val="006105DD"/>
    <w:rsid w:val="00612A4C"/>
    <w:rsid w:val="006166D9"/>
    <w:rsid w:val="006206EB"/>
    <w:rsid w:val="00622C38"/>
    <w:rsid w:val="006235D7"/>
    <w:rsid w:val="00624F64"/>
    <w:rsid w:val="00630099"/>
    <w:rsid w:val="00635B49"/>
    <w:rsid w:val="00637278"/>
    <w:rsid w:val="0064539B"/>
    <w:rsid w:val="00650BF8"/>
    <w:rsid w:val="006546C4"/>
    <w:rsid w:val="006553C2"/>
    <w:rsid w:val="00657436"/>
    <w:rsid w:val="00661092"/>
    <w:rsid w:val="00665900"/>
    <w:rsid w:val="00666B89"/>
    <w:rsid w:val="00670C28"/>
    <w:rsid w:val="006722A5"/>
    <w:rsid w:val="0067624A"/>
    <w:rsid w:val="00676EA8"/>
    <w:rsid w:val="00677586"/>
    <w:rsid w:val="00684F9F"/>
    <w:rsid w:val="0069302D"/>
    <w:rsid w:val="006944F9"/>
    <w:rsid w:val="00697D44"/>
    <w:rsid w:val="006A7148"/>
    <w:rsid w:val="006A7691"/>
    <w:rsid w:val="006A7AEF"/>
    <w:rsid w:val="006B290C"/>
    <w:rsid w:val="006B452E"/>
    <w:rsid w:val="006C23D6"/>
    <w:rsid w:val="006C3A88"/>
    <w:rsid w:val="006C4367"/>
    <w:rsid w:val="006C607D"/>
    <w:rsid w:val="006C78EC"/>
    <w:rsid w:val="006D1716"/>
    <w:rsid w:val="006D2763"/>
    <w:rsid w:val="006D40E3"/>
    <w:rsid w:val="006D5CE8"/>
    <w:rsid w:val="006E1AF6"/>
    <w:rsid w:val="006E5DA2"/>
    <w:rsid w:val="006F09AA"/>
    <w:rsid w:val="006F21FA"/>
    <w:rsid w:val="006F306F"/>
    <w:rsid w:val="006F4FDC"/>
    <w:rsid w:val="006F5935"/>
    <w:rsid w:val="006F6236"/>
    <w:rsid w:val="006F663A"/>
    <w:rsid w:val="006F691E"/>
    <w:rsid w:val="007026FD"/>
    <w:rsid w:val="00702B17"/>
    <w:rsid w:val="00703C4D"/>
    <w:rsid w:val="007046F1"/>
    <w:rsid w:val="00706472"/>
    <w:rsid w:val="0071042E"/>
    <w:rsid w:val="00716D53"/>
    <w:rsid w:val="00717E2F"/>
    <w:rsid w:val="0072168C"/>
    <w:rsid w:val="00723A55"/>
    <w:rsid w:val="0073050D"/>
    <w:rsid w:val="00732D0E"/>
    <w:rsid w:val="00735875"/>
    <w:rsid w:val="00736C9A"/>
    <w:rsid w:val="00737BCA"/>
    <w:rsid w:val="00742B1A"/>
    <w:rsid w:val="0074377C"/>
    <w:rsid w:val="00743A2F"/>
    <w:rsid w:val="0074615B"/>
    <w:rsid w:val="00746D55"/>
    <w:rsid w:val="00751164"/>
    <w:rsid w:val="00751FCF"/>
    <w:rsid w:val="0076300B"/>
    <w:rsid w:val="0076553D"/>
    <w:rsid w:val="00767376"/>
    <w:rsid w:val="00770100"/>
    <w:rsid w:val="00773625"/>
    <w:rsid w:val="007740A2"/>
    <w:rsid w:val="00777EFE"/>
    <w:rsid w:val="00780E5F"/>
    <w:rsid w:val="00781315"/>
    <w:rsid w:val="00784ABF"/>
    <w:rsid w:val="007944AA"/>
    <w:rsid w:val="007944AD"/>
    <w:rsid w:val="007955B9"/>
    <w:rsid w:val="00797205"/>
    <w:rsid w:val="007A38DB"/>
    <w:rsid w:val="007A55C6"/>
    <w:rsid w:val="007B529C"/>
    <w:rsid w:val="007B7211"/>
    <w:rsid w:val="007C0692"/>
    <w:rsid w:val="007C3BAD"/>
    <w:rsid w:val="007C73C0"/>
    <w:rsid w:val="007D0594"/>
    <w:rsid w:val="007D47EA"/>
    <w:rsid w:val="007D6584"/>
    <w:rsid w:val="007D6F79"/>
    <w:rsid w:val="007D7566"/>
    <w:rsid w:val="007E2106"/>
    <w:rsid w:val="007E2516"/>
    <w:rsid w:val="007E2794"/>
    <w:rsid w:val="007E4ACD"/>
    <w:rsid w:val="007E4F8E"/>
    <w:rsid w:val="007F4D94"/>
    <w:rsid w:val="007F7486"/>
    <w:rsid w:val="008007AB"/>
    <w:rsid w:val="008143F0"/>
    <w:rsid w:val="00814DE2"/>
    <w:rsid w:val="008169B6"/>
    <w:rsid w:val="00825BE0"/>
    <w:rsid w:val="0082720A"/>
    <w:rsid w:val="00827E55"/>
    <w:rsid w:val="00832A17"/>
    <w:rsid w:val="00835641"/>
    <w:rsid w:val="00843DB8"/>
    <w:rsid w:val="00844585"/>
    <w:rsid w:val="008474EA"/>
    <w:rsid w:val="00851364"/>
    <w:rsid w:val="00855FD5"/>
    <w:rsid w:val="00857F87"/>
    <w:rsid w:val="00860B8B"/>
    <w:rsid w:val="00865C0D"/>
    <w:rsid w:val="008678AF"/>
    <w:rsid w:val="0087018E"/>
    <w:rsid w:val="00870C7B"/>
    <w:rsid w:val="00871DE3"/>
    <w:rsid w:val="00873E91"/>
    <w:rsid w:val="00877999"/>
    <w:rsid w:val="00877BAA"/>
    <w:rsid w:val="00884719"/>
    <w:rsid w:val="00885D2D"/>
    <w:rsid w:val="008860DF"/>
    <w:rsid w:val="008873FC"/>
    <w:rsid w:val="008A1A85"/>
    <w:rsid w:val="008A1E80"/>
    <w:rsid w:val="008A28DA"/>
    <w:rsid w:val="008A3F17"/>
    <w:rsid w:val="008A4C71"/>
    <w:rsid w:val="008A56E0"/>
    <w:rsid w:val="008A76F0"/>
    <w:rsid w:val="008B02C6"/>
    <w:rsid w:val="008B0FD4"/>
    <w:rsid w:val="008B1243"/>
    <w:rsid w:val="008B37BD"/>
    <w:rsid w:val="008D08CC"/>
    <w:rsid w:val="008D0A92"/>
    <w:rsid w:val="008D2321"/>
    <w:rsid w:val="008D35CF"/>
    <w:rsid w:val="008D361A"/>
    <w:rsid w:val="008D4882"/>
    <w:rsid w:val="008D49B1"/>
    <w:rsid w:val="008D6F5C"/>
    <w:rsid w:val="008D762B"/>
    <w:rsid w:val="008E0604"/>
    <w:rsid w:val="008E2C70"/>
    <w:rsid w:val="008E5533"/>
    <w:rsid w:val="008E76EA"/>
    <w:rsid w:val="008F5CD4"/>
    <w:rsid w:val="008F6174"/>
    <w:rsid w:val="008F690A"/>
    <w:rsid w:val="00900998"/>
    <w:rsid w:val="009017C2"/>
    <w:rsid w:val="00905A06"/>
    <w:rsid w:val="009070C3"/>
    <w:rsid w:val="009076E1"/>
    <w:rsid w:val="00910EDC"/>
    <w:rsid w:val="009121CA"/>
    <w:rsid w:val="00913C08"/>
    <w:rsid w:val="0091406E"/>
    <w:rsid w:val="00914C3D"/>
    <w:rsid w:val="0091644D"/>
    <w:rsid w:val="0092137D"/>
    <w:rsid w:val="0093208C"/>
    <w:rsid w:val="0094210C"/>
    <w:rsid w:val="009429F1"/>
    <w:rsid w:val="009473DD"/>
    <w:rsid w:val="00947D6E"/>
    <w:rsid w:val="00950070"/>
    <w:rsid w:val="0095011D"/>
    <w:rsid w:val="00951705"/>
    <w:rsid w:val="00952D39"/>
    <w:rsid w:val="0095314D"/>
    <w:rsid w:val="00962A0D"/>
    <w:rsid w:val="009653CD"/>
    <w:rsid w:val="00965773"/>
    <w:rsid w:val="00970882"/>
    <w:rsid w:val="0097538C"/>
    <w:rsid w:val="00976890"/>
    <w:rsid w:val="009801E3"/>
    <w:rsid w:val="00981CF3"/>
    <w:rsid w:val="009858DA"/>
    <w:rsid w:val="00986E60"/>
    <w:rsid w:val="0099130A"/>
    <w:rsid w:val="00994549"/>
    <w:rsid w:val="00994649"/>
    <w:rsid w:val="00994EEC"/>
    <w:rsid w:val="009969EE"/>
    <w:rsid w:val="009A1DD2"/>
    <w:rsid w:val="009A4194"/>
    <w:rsid w:val="009B111F"/>
    <w:rsid w:val="009B152B"/>
    <w:rsid w:val="009B2557"/>
    <w:rsid w:val="009C09DC"/>
    <w:rsid w:val="009C0D9B"/>
    <w:rsid w:val="009C41E6"/>
    <w:rsid w:val="009D1233"/>
    <w:rsid w:val="009D19AA"/>
    <w:rsid w:val="009D2C8A"/>
    <w:rsid w:val="009D5DD0"/>
    <w:rsid w:val="009D5F00"/>
    <w:rsid w:val="009D6C0B"/>
    <w:rsid w:val="009E12D6"/>
    <w:rsid w:val="009E16C9"/>
    <w:rsid w:val="009E6120"/>
    <w:rsid w:val="009E7CAC"/>
    <w:rsid w:val="009F06EA"/>
    <w:rsid w:val="009F1C6A"/>
    <w:rsid w:val="009F3326"/>
    <w:rsid w:val="009F508D"/>
    <w:rsid w:val="009F54D3"/>
    <w:rsid w:val="009F6F30"/>
    <w:rsid w:val="00A0486C"/>
    <w:rsid w:val="00A112C1"/>
    <w:rsid w:val="00A11B54"/>
    <w:rsid w:val="00A130E1"/>
    <w:rsid w:val="00A13A17"/>
    <w:rsid w:val="00A2312E"/>
    <w:rsid w:val="00A2517D"/>
    <w:rsid w:val="00A2572A"/>
    <w:rsid w:val="00A277A9"/>
    <w:rsid w:val="00A30576"/>
    <w:rsid w:val="00A33343"/>
    <w:rsid w:val="00A337B1"/>
    <w:rsid w:val="00A37EB4"/>
    <w:rsid w:val="00A409E1"/>
    <w:rsid w:val="00A436BC"/>
    <w:rsid w:val="00A470C4"/>
    <w:rsid w:val="00A47E6D"/>
    <w:rsid w:val="00A528AB"/>
    <w:rsid w:val="00A54E13"/>
    <w:rsid w:val="00A555DC"/>
    <w:rsid w:val="00A556A9"/>
    <w:rsid w:val="00A578DF"/>
    <w:rsid w:val="00A60D97"/>
    <w:rsid w:val="00A620D0"/>
    <w:rsid w:val="00A6304F"/>
    <w:rsid w:val="00A64AB7"/>
    <w:rsid w:val="00A66C4F"/>
    <w:rsid w:val="00A71981"/>
    <w:rsid w:val="00A74646"/>
    <w:rsid w:val="00A756C6"/>
    <w:rsid w:val="00A76B7B"/>
    <w:rsid w:val="00A8346A"/>
    <w:rsid w:val="00A8604F"/>
    <w:rsid w:val="00A9317D"/>
    <w:rsid w:val="00A93561"/>
    <w:rsid w:val="00A95CEC"/>
    <w:rsid w:val="00A966A5"/>
    <w:rsid w:val="00AA2ACB"/>
    <w:rsid w:val="00AB0E3C"/>
    <w:rsid w:val="00AB112C"/>
    <w:rsid w:val="00AB142F"/>
    <w:rsid w:val="00AB5721"/>
    <w:rsid w:val="00AC3C67"/>
    <w:rsid w:val="00AC560E"/>
    <w:rsid w:val="00AC75CA"/>
    <w:rsid w:val="00AC7C01"/>
    <w:rsid w:val="00AD3051"/>
    <w:rsid w:val="00AD67B9"/>
    <w:rsid w:val="00AE0ACA"/>
    <w:rsid w:val="00AE122A"/>
    <w:rsid w:val="00AE2314"/>
    <w:rsid w:val="00AE542B"/>
    <w:rsid w:val="00AF1ACA"/>
    <w:rsid w:val="00AF2D2E"/>
    <w:rsid w:val="00AF5479"/>
    <w:rsid w:val="00AF7014"/>
    <w:rsid w:val="00B00BFE"/>
    <w:rsid w:val="00B01169"/>
    <w:rsid w:val="00B077F2"/>
    <w:rsid w:val="00B10D23"/>
    <w:rsid w:val="00B10E11"/>
    <w:rsid w:val="00B15AEC"/>
    <w:rsid w:val="00B170CE"/>
    <w:rsid w:val="00B2084E"/>
    <w:rsid w:val="00B23080"/>
    <w:rsid w:val="00B2546C"/>
    <w:rsid w:val="00B25FB3"/>
    <w:rsid w:val="00B26104"/>
    <w:rsid w:val="00B3744A"/>
    <w:rsid w:val="00B4033D"/>
    <w:rsid w:val="00B42178"/>
    <w:rsid w:val="00B43F72"/>
    <w:rsid w:val="00B4413C"/>
    <w:rsid w:val="00B50C25"/>
    <w:rsid w:val="00B51F7D"/>
    <w:rsid w:val="00B613E8"/>
    <w:rsid w:val="00B645AA"/>
    <w:rsid w:val="00B710A5"/>
    <w:rsid w:val="00B715CE"/>
    <w:rsid w:val="00B72D45"/>
    <w:rsid w:val="00B7330A"/>
    <w:rsid w:val="00B760A2"/>
    <w:rsid w:val="00B77045"/>
    <w:rsid w:val="00B8086C"/>
    <w:rsid w:val="00B833E1"/>
    <w:rsid w:val="00B86E5E"/>
    <w:rsid w:val="00B8787F"/>
    <w:rsid w:val="00B90E05"/>
    <w:rsid w:val="00B90F0F"/>
    <w:rsid w:val="00B92904"/>
    <w:rsid w:val="00B9508D"/>
    <w:rsid w:val="00BA183E"/>
    <w:rsid w:val="00BA57D5"/>
    <w:rsid w:val="00BA65A7"/>
    <w:rsid w:val="00BB118E"/>
    <w:rsid w:val="00BB550F"/>
    <w:rsid w:val="00BB5633"/>
    <w:rsid w:val="00BB5CF9"/>
    <w:rsid w:val="00BC2370"/>
    <w:rsid w:val="00BC3DDA"/>
    <w:rsid w:val="00BC6041"/>
    <w:rsid w:val="00BC7FA6"/>
    <w:rsid w:val="00BD1442"/>
    <w:rsid w:val="00BD2BC6"/>
    <w:rsid w:val="00BD52B3"/>
    <w:rsid w:val="00BD5346"/>
    <w:rsid w:val="00BE2AC8"/>
    <w:rsid w:val="00BE4161"/>
    <w:rsid w:val="00BE5733"/>
    <w:rsid w:val="00BE63AD"/>
    <w:rsid w:val="00BE6E75"/>
    <w:rsid w:val="00BF0EDA"/>
    <w:rsid w:val="00C02C3E"/>
    <w:rsid w:val="00C04BDA"/>
    <w:rsid w:val="00C125D3"/>
    <w:rsid w:val="00C12B64"/>
    <w:rsid w:val="00C15019"/>
    <w:rsid w:val="00C20029"/>
    <w:rsid w:val="00C20453"/>
    <w:rsid w:val="00C20B5C"/>
    <w:rsid w:val="00C2263D"/>
    <w:rsid w:val="00C23EEB"/>
    <w:rsid w:val="00C25842"/>
    <w:rsid w:val="00C30C31"/>
    <w:rsid w:val="00C31487"/>
    <w:rsid w:val="00C32318"/>
    <w:rsid w:val="00C334A0"/>
    <w:rsid w:val="00C400B8"/>
    <w:rsid w:val="00C403A9"/>
    <w:rsid w:val="00C43A35"/>
    <w:rsid w:val="00C5668F"/>
    <w:rsid w:val="00C62168"/>
    <w:rsid w:val="00C65867"/>
    <w:rsid w:val="00C6775B"/>
    <w:rsid w:val="00C73318"/>
    <w:rsid w:val="00C763BF"/>
    <w:rsid w:val="00C76C5D"/>
    <w:rsid w:val="00C816A6"/>
    <w:rsid w:val="00C81DE8"/>
    <w:rsid w:val="00C83E2A"/>
    <w:rsid w:val="00C842FF"/>
    <w:rsid w:val="00C86B8A"/>
    <w:rsid w:val="00C870D4"/>
    <w:rsid w:val="00C87B9A"/>
    <w:rsid w:val="00C9026B"/>
    <w:rsid w:val="00C932F5"/>
    <w:rsid w:val="00C940F1"/>
    <w:rsid w:val="00C97932"/>
    <w:rsid w:val="00CA3090"/>
    <w:rsid w:val="00CA4F2A"/>
    <w:rsid w:val="00CA6371"/>
    <w:rsid w:val="00CA6B99"/>
    <w:rsid w:val="00CA733F"/>
    <w:rsid w:val="00CA7D87"/>
    <w:rsid w:val="00CB2A91"/>
    <w:rsid w:val="00CB787E"/>
    <w:rsid w:val="00CC1787"/>
    <w:rsid w:val="00CC6B69"/>
    <w:rsid w:val="00CE1DD8"/>
    <w:rsid w:val="00CE5EFD"/>
    <w:rsid w:val="00CE60E7"/>
    <w:rsid w:val="00CF34F7"/>
    <w:rsid w:val="00D01570"/>
    <w:rsid w:val="00D01BBF"/>
    <w:rsid w:val="00D01F52"/>
    <w:rsid w:val="00D03EE0"/>
    <w:rsid w:val="00D12157"/>
    <w:rsid w:val="00D165CB"/>
    <w:rsid w:val="00D21506"/>
    <w:rsid w:val="00D259D8"/>
    <w:rsid w:val="00D30258"/>
    <w:rsid w:val="00D30877"/>
    <w:rsid w:val="00D30DF5"/>
    <w:rsid w:val="00D310A7"/>
    <w:rsid w:val="00D31A5B"/>
    <w:rsid w:val="00D45548"/>
    <w:rsid w:val="00D45C5E"/>
    <w:rsid w:val="00D50B9A"/>
    <w:rsid w:val="00D51006"/>
    <w:rsid w:val="00D51124"/>
    <w:rsid w:val="00D56D8E"/>
    <w:rsid w:val="00D6234D"/>
    <w:rsid w:val="00D67DC3"/>
    <w:rsid w:val="00D71198"/>
    <w:rsid w:val="00D711A1"/>
    <w:rsid w:val="00D7395F"/>
    <w:rsid w:val="00D77ADC"/>
    <w:rsid w:val="00D8302B"/>
    <w:rsid w:val="00D918AC"/>
    <w:rsid w:val="00D9248E"/>
    <w:rsid w:val="00D93830"/>
    <w:rsid w:val="00D941A3"/>
    <w:rsid w:val="00D96ADA"/>
    <w:rsid w:val="00D97394"/>
    <w:rsid w:val="00DA633B"/>
    <w:rsid w:val="00DB1556"/>
    <w:rsid w:val="00DB219D"/>
    <w:rsid w:val="00DB3576"/>
    <w:rsid w:val="00DB6A58"/>
    <w:rsid w:val="00DC1D33"/>
    <w:rsid w:val="00DC2D20"/>
    <w:rsid w:val="00DC5C72"/>
    <w:rsid w:val="00DC6DCC"/>
    <w:rsid w:val="00DD1752"/>
    <w:rsid w:val="00DD60AE"/>
    <w:rsid w:val="00DE0E37"/>
    <w:rsid w:val="00DE147F"/>
    <w:rsid w:val="00DF0237"/>
    <w:rsid w:val="00DF0CEF"/>
    <w:rsid w:val="00DF11B7"/>
    <w:rsid w:val="00DF40CB"/>
    <w:rsid w:val="00DF4655"/>
    <w:rsid w:val="00DF5244"/>
    <w:rsid w:val="00E01346"/>
    <w:rsid w:val="00E01F28"/>
    <w:rsid w:val="00E13897"/>
    <w:rsid w:val="00E175BB"/>
    <w:rsid w:val="00E2287F"/>
    <w:rsid w:val="00E2336E"/>
    <w:rsid w:val="00E26EF7"/>
    <w:rsid w:val="00E27630"/>
    <w:rsid w:val="00E2790C"/>
    <w:rsid w:val="00E27E71"/>
    <w:rsid w:val="00E307BC"/>
    <w:rsid w:val="00E3251D"/>
    <w:rsid w:val="00E33DFF"/>
    <w:rsid w:val="00E34595"/>
    <w:rsid w:val="00E41092"/>
    <w:rsid w:val="00E42EE4"/>
    <w:rsid w:val="00E43FA9"/>
    <w:rsid w:val="00E43FB2"/>
    <w:rsid w:val="00E4630D"/>
    <w:rsid w:val="00E46E42"/>
    <w:rsid w:val="00E52BDB"/>
    <w:rsid w:val="00E54FFD"/>
    <w:rsid w:val="00E61C70"/>
    <w:rsid w:val="00E64561"/>
    <w:rsid w:val="00E674C8"/>
    <w:rsid w:val="00E67B4A"/>
    <w:rsid w:val="00E71213"/>
    <w:rsid w:val="00E72AC9"/>
    <w:rsid w:val="00E76544"/>
    <w:rsid w:val="00E81B47"/>
    <w:rsid w:val="00E836CE"/>
    <w:rsid w:val="00E83BC7"/>
    <w:rsid w:val="00E86276"/>
    <w:rsid w:val="00E8790A"/>
    <w:rsid w:val="00E91D2A"/>
    <w:rsid w:val="00E96A5D"/>
    <w:rsid w:val="00EA38C6"/>
    <w:rsid w:val="00EA491B"/>
    <w:rsid w:val="00EA697D"/>
    <w:rsid w:val="00EA76B1"/>
    <w:rsid w:val="00EB51F5"/>
    <w:rsid w:val="00EB5396"/>
    <w:rsid w:val="00EC077F"/>
    <w:rsid w:val="00EC59F5"/>
    <w:rsid w:val="00EC7B42"/>
    <w:rsid w:val="00ED06ED"/>
    <w:rsid w:val="00ED12F6"/>
    <w:rsid w:val="00ED18A8"/>
    <w:rsid w:val="00ED222C"/>
    <w:rsid w:val="00ED40C1"/>
    <w:rsid w:val="00ED478F"/>
    <w:rsid w:val="00EE1C24"/>
    <w:rsid w:val="00EE216D"/>
    <w:rsid w:val="00EE2D67"/>
    <w:rsid w:val="00EE3C30"/>
    <w:rsid w:val="00EF4A1D"/>
    <w:rsid w:val="00EF52F6"/>
    <w:rsid w:val="00EF6D09"/>
    <w:rsid w:val="00F009E2"/>
    <w:rsid w:val="00F0393F"/>
    <w:rsid w:val="00F03D82"/>
    <w:rsid w:val="00F06752"/>
    <w:rsid w:val="00F06B18"/>
    <w:rsid w:val="00F1048F"/>
    <w:rsid w:val="00F164B6"/>
    <w:rsid w:val="00F2083E"/>
    <w:rsid w:val="00F20EF4"/>
    <w:rsid w:val="00F225A3"/>
    <w:rsid w:val="00F23647"/>
    <w:rsid w:val="00F323A7"/>
    <w:rsid w:val="00F4212F"/>
    <w:rsid w:val="00F43C04"/>
    <w:rsid w:val="00F5161C"/>
    <w:rsid w:val="00F52961"/>
    <w:rsid w:val="00F543DC"/>
    <w:rsid w:val="00F54AA4"/>
    <w:rsid w:val="00F558E4"/>
    <w:rsid w:val="00F57CCE"/>
    <w:rsid w:val="00F651BE"/>
    <w:rsid w:val="00F70604"/>
    <w:rsid w:val="00F70A0B"/>
    <w:rsid w:val="00F7136B"/>
    <w:rsid w:val="00F82177"/>
    <w:rsid w:val="00F862E8"/>
    <w:rsid w:val="00F8749B"/>
    <w:rsid w:val="00F92D84"/>
    <w:rsid w:val="00F96FA3"/>
    <w:rsid w:val="00FA27EC"/>
    <w:rsid w:val="00FA38A0"/>
    <w:rsid w:val="00FB4F0D"/>
    <w:rsid w:val="00FB66B3"/>
    <w:rsid w:val="00FC0491"/>
    <w:rsid w:val="00FC0587"/>
    <w:rsid w:val="00FC5067"/>
    <w:rsid w:val="00FC5C8F"/>
    <w:rsid w:val="00FC77A5"/>
    <w:rsid w:val="00FC7906"/>
    <w:rsid w:val="00FD1AE1"/>
    <w:rsid w:val="00FD626A"/>
    <w:rsid w:val="00FE0A55"/>
    <w:rsid w:val="00FE0AA6"/>
    <w:rsid w:val="00FE4002"/>
    <w:rsid w:val="00FE55A8"/>
    <w:rsid w:val="00FF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docId w15:val="{05F7AAFC-EA81-4A32-958A-8241C4EE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B47"/>
    <w:rPr>
      <w:rFonts w:eastAsia="MS Mincho"/>
      <w:sz w:val="24"/>
      <w:szCs w:val="24"/>
    </w:rPr>
  </w:style>
  <w:style w:type="paragraph" w:styleId="Overskrift1">
    <w:name w:val="heading 1"/>
    <w:basedOn w:val="Normal"/>
    <w:next w:val="Normal"/>
    <w:qFormat/>
    <w:rsid w:val="002057C2"/>
    <w:pPr>
      <w:keepNext/>
      <w:spacing w:before="240" w:after="60"/>
      <w:outlineLvl w:val="0"/>
    </w:pPr>
    <w:rPr>
      <w:rFonts w:ascii="Arial" w:eastAsia="Times New Roman" w:hAnsi="Arial"/>
      <w:kern w:val="28"/>
      <w:sz w:val="32"/>
      <w:szCs w:val="20"/>
    </w:rPr>
  </w:style>
  <w:style w:type="paragraph" w:styleId="Overskrift2">
    <w:name w:val="heading 2"/>
    <w:basedOn w:val="Normal"/>
    <w:next w:val="Normal"/>
    <w:qFormat/>
    <w:rsid w:val="002057C2"/>
    <w:pPr>
      <w:keepNext/>
      <w:spacing w:before="240" w:after="60"/>
      <w:outlineLvl w:val="1"/>
    </w:pPr>
    <w:rPr>
      <w:rFonts w:ascii="Arial" w:eastAsia="Times New Roman" w:hAnsi="Arial"/>
      <w:sz w:val="28"/>
      <w:szCs w:val="20"/>
    </w:rPr>
  </w:style>
  <w:style w:type="paragraph" w:styleId="Overskrift3">
    <w:name w:val="heading 3"/>
    <w:basedOn w:val="Normal"/>
    <w:next w:val="Normal"/>
    <w:qFormat/>
    <w:rsid w:val="002057C2"/>
    <w:pPr>
      <w:keepNext/>
      <w:spacing w:before="240" w:after="60"/>
      <w:outlineLvl w:val="2"/>
    </w:pPr>
    <w:rPr>
      <w:rFonts w:ascii="Arial" w:eastAsia="Times New Roman" w:hAnsi="Arial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2057C2"/>
    <w:pPr>
      <w:tabs>
        <w:tab w:val="center" w:pos="4819"/>
        <w:tab w:val="right" w:pos="9638"/>
      </w:tabs>
    </w:pPr>
    <w:rPr>
      <w:rFonts w:eastAsia="Times New Roman"/>
      <w:szCs w:val="20"/>
    </w:rPr>
  </w:style>
  <w:style w:type="paragraph" w:styleId="Sidefod">
    <w:name w:val="footer"/>
    <w:basedOn w:val="Normal"/>
    <w:rsid w:val="002057C2"/>
    <w:pPr>
      <w:tabs>
        <w:tab w:val="center" w:pos="4819"/>
        <w:tab w:val="right" w:pos="9638"/>
      </w:tabs>
    </w:pPr>
    <w:rPr>
      <w:rFonts w:eastAsia="Times New Roman"/>
      <w:szCs w:val="20"/>
    </w:rPr>
  </w:style>
  <w:style w:type="character" w:styleId="Sidetal">
    <w:name w:val="page number"/>
    <w:basedOn w:val="Standardskrifttypeiafsnit"/>
    <w:rsid w:val="002057C2"/>
  </w:style>
  <w:style w:type="paragraph" w:customStyle="1" w:styleId="Overskrift30">
    <w:name w:val="Overskrift3"/>
    <w:basedOn w:val="Overskrift2"/>
    <w:rsid w:val="002057C2"/>
    <w:pPr>
      <w:outlineLvl w:val="9"/>
    </w:pPr>
    <w:rPr>
      <w:sz w:val="24"/>
    </w:rPr>
  </w:style>
  <w:style w:type="paragraph" w:styleId="Brdtekst">
    <w:name w:val="Body Text"/>
    <w:basedOn w:val="Normal"/>
    <w:rsid w:val="002057C2"/>
    <w:pPr>
      <w:jc w:val="both"/>
    </w:pPr>
    <w:rPr>
      <w:rFonts w:eastAsia="Times New Roman"/>
      <w:szCs w:val="20"/>
    </w:rPr>
  </w:style>
  <w:style w:type="paragraph" w:customStyle="1" w:styleId="Brdtekst21">
    <w:name w:val="Brødtekst 21"/>
    <w:basedOn w:val="Normal"/>
    <w:rsid w:val="002057C2"/>
    <w:pPr>
      <w:spacing w:after="120"/>
      <w:ind w:left="283"/>
    </w:pPr>
    <w:rPr>
      <w:rFonts w:eastAsia="Times New Roman"/>
      <w:szCs w:val="20"/>
    </w:rPr>
  </w:style>
  <w:style w:type="paragraph" w:customStyle="1" w:styleId="TypografiOverskrift2TimesNewRomanFed">
    <w:name w:val="Typografi Overskrift 2 + Times New Roman Fed"/>
    <w:basedOn w:val="Overskrift2"/>
    <w:rsid w:val="00877BAA"/>
    <w:rPr>
      <w:rFonts w:ascii="Times New Roman" w:hAnsi="Times New Roman"/>
      <w:b/>
      <w:bCs/>
    </w:rPr>
  </w:style>
  <w:style w:type="paragraph" w:customStyle="1" w:styleId="Overskrift2TimesNewRomanFed">
    <w:name w:val="Overskrift 2 + Times New Roman Fed"/>
    <w:basedOn w:val="Overskrift2"/>
    <w:rsid w:val="00877BAA"/>
    <w:rPr>
      <w:rFonts w:ascii="Times New Roman" w:hAnsi="Times New Roman"/>
      <w:b/>
      <w:bCs/>
    </w:rPr>
  </w:style>
  <w:style w:type="paragraph" w:styleId="Markeringsbobletekst">
    <w:name w:val="Balloon Text"/>
    <w:basedOn w:val="Normal"/>
    <w:link w:val="MarkeringsbobletekstTegn"/>
    <w:rsid w:val="00E71213"/>
    <w:rPr>
      <w:rFonts w:ascii="Tahoma" w:eastAsia="Times New Roman" w:hAnsi="Tahoma" w:cs="Tahoma"/>
      <w:sz w:val="16"/>
      <w:szCs w:val="16"/>
    </w:rPr>
  </w:style>
  <w:style w:type="character" w:customStyle="1" w:styleId="MarkeringsbobletekstTegn">
    <w:name w:val="Markeringsbobletekst Tegn"/>
    <w:link w:val="Markeringsbobletekst"/>
    <w:rsid w:val="00E71213"/>
    <w:rPr>
      <w:rFonts w:ascii="Tahoma" w:hAnsi="Tahoma" w:cs="Tahoma"/>
      <w:sz w:val="16"/>
      <w:szCs w:val="16"/>
    </w:rPr>
  </w:style>
  <w:style w:type="paragraph" w:styleId="Billedtekst">
    <w:name w:val="caption"/>
    <w:basedOn w:val="Normal"/>
    <w:next w:val="Normal"/>
    <w:unhideWhenUsed/>
    <w:qFormat/>
    <w:rsid w:val="005849B9"/>
    <w:rPr>
      <w:rFonts w:eastAsia="Times New Roman"/>
      <w:b/>
      <w:bCs/>
      <w:sz w:val="20"/>
      <w:szCs w:val="20"/>
    </w:rPr>
  </w:style>
  <w:style w:type="table" w:styleId="Tabel-Gitter">
    <w:name w:val="Table Grid"/>
    <w:basedOn w:val="Tabel-Normal"/>
    <w:rsid w:val="00777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B10D23"/>
    <w:pPr>
      <w:ind w:left="720"/>
      <w:contextualSpacing/>
    </w:pPr>
    <w:rPr>
      <w:rFonts w:eastAsia="Times New Roman"/>
      <w:szCs w:val="20"/>
    </w:rPr>
  </w:style>
  <w:style w:type="paragraph" w:customStyle="1" w:styleId="Default">
    <w:name w:val="Default"/>
    <w:rsid w:val="0042171C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emf"/><Relationship Id="rId27" Type="http://schemas.openxmlformats.org/officeDocument/2006/relationships/image" Target="media/image11.emf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Brugerdefinerede%20Office-skabeloner\Skabelon%20MSK.dotx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3CBE6D-E434-40C0-8456-278F88600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Skabelon MSK.dotx</Template>
  <TotalTime>1</TotalTime>
  <Pages>7</Pages>
  <Words>119</Words>
  <Characters>1002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Teknisk Erhvervsskole Center</Company>
  <LinksUpToDate>false</LinksUpToDate>
  <CharactersWithSpaces>1119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Viggo Bitsch</dc:creator>
  <cp:lastModifiedBy>Joel Rasmussen</cp:lastModifiedBy>
  <cp:revision>2</cp:revision>
  <cp:lastPrinted>2017-01-08T18:58:00Z</cp:lastPrinted>
  <dcterms:created xsi:type="dcterms:W3CDTF">2018-01-05T08:56:00Z</dcterms:created>
  <dcterms:modified xsi:type="dcterms:W3CDTF">2018-01-05T08:56:00Z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