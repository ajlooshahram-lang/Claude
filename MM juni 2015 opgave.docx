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122" w:rsidRPr="006014DD" w:rsidRDefault="00356122">
      <w:pPr>
        <w:spacing w:after="0"/>
        <w:ind w:left="5643"/>
        <w:rPr>
          <w:rFonts w:cs="Calibri"/>
          <w:sz w:val="24"/>
          <w:szCs w:val="24"/>
        </w:rPr>
      </w:pPr>
      <w:bookmarkStart w:id="0" w:name="_GoBack"/>
      <w:bookmarkEnd w:id="0"/>
      <w:r w:rsidRPr="006014DD">
        <w:rPr>
          <w:rFonts w:cs="Calibri"/>
          <w:sz w:val="24"/>
          <w:szCs w:val="24"/>
        </w:rPr>
        <w:t>Tilladte hjælpemidler</w:t>
      </w:r>
    </w:p>
    <w:p w:rsidR="00356122" w:rsidRPr="006014DD" w:rsidRDefault="00356122">
      <w:pPr>
        <w:spacing w:after="0"/>
        <w:ind w:left="5670"/>
        <w:rPr>
          <w:rFonts w:cs="Calibri"/>
          <w:b/>
          <w:sz w:val="24"/>
          <w:szCs w:val="24"/>
        </w:rPr>
      </w:pPr>
      <w:r w:rsidRPr="006014DD">
        <w:rPr>
          <w:rFonts w:cs="Calibri"/>
          <w:sz w:val="24"/>
          <w:szCs w:val="24"/>
        </w:rPr>
        <w:t xml:space="preserve">Alle – dog skal lokale procedurer gældende for eksamen og regler for eksaminander overholdes. </w:t>
      </w:r>
    </w:p>
    <w:p w:rsidR="00356122" w:rsidRPr="006014DD" w:rsidRDefault="00356122">
      <w:pPr>
        <w:pStyle w:val="Overskrift3"/>
        <w:spacing w:before="0" w:after="0"/>
        <w:ind w:left="5670"/>
        <w:jc w:val="right"/>
        <w:rPr>
          <w:rFonts w:ascii="Calibri" w:hAnsi="Calibri" w:cs="Calibri"/>
          <w:b w:val="0"/>
          <w:sz w:val="24"/>
          <w:szCs w:val="24"/>
        </w:rPr>
      </w:pPr>
    </w:p>
    <w:p w:rsidR="00356122" w:rsidRPr="006014DD" w:rsidRDefault="00356122">
      <w:pPr>
        <w:pStyle w:val="Overskrift3"/>
        <w:spacing w:before="0" w:after="0"/>
        <w:jc w:val="center"/>
        <w:rPr>
          <w:rFonts w:ascii="Calibri" w:hAnsi="Calibri" w:cs="Calibri"/>
          <w:sz w:val="40"/>
          <w:szCs w:val="24"/>
        </w:rPr>
      </w:pPr>
    </w:p>
    <w:p w:rsidR="00356122" w:rsidRPr="006014DD" w:rsidRDefault="00356122">
      <w:pPr>
        <w:pStyle w:val="Overskrift3"/>
        <w:spacing w:before="0" w:after="0"/>
        <w:jc w:val="center"/>
        <w:rPr>
          <w:rFonts w:ascii="Calibri" w:hAnsi="Calibri" w:cs="Calibri"/>
          <w:sz w:val="40"/>
          <w:szCs w:val="24"/>
        </w:rPr>
      </w:pPr>
    </w:p>
    <w:p w:rsidR="00356122" w:rsidRPr="006014DD" w:rsidRDefault="00356122">
      <w:pPr>
        <w:pStyle w:val="Overskrift3"/>
        <w:spacing w:before="0" w:after="0"/>
        <w:jc w:val="center"/>
        <w:rPr>
          <w:rFonts w:ascii="Calibri" w:hAnsi="Calibri" w:cs="Calibri"/>
          <w:sz w:val="40"/>
          <w:szCs w:val="24"/>
        </w:rPr>
      </w:pPr>
      <w:r w:rsidRPr="006014DD">
        <w:rPr>
          <w:rFonts w:ascii="Calibri" w:hAnsi="Calibri" w:cs="Calibri"/>
          <w:sz w:val="40"/>
          <w:szCs w:val="24"/>
        </w:rPr>
        <w:t>Maskinmesteruddannelsen</w:t>
      </w:r>
    </w:p>
    <w:p w:rsidR="00356122" w:rsidRPr="006014DD" w:rsidRDefault="00356122">
      <w:pPr>
        <w:pStyle w:val="Overskrift3"/>
        <w:spacing w:before="0" w:after="0"/>
        <w:jc w:val="center"/>
        <w:rPr>
          <w:rFonts w:ascii="Calibri" w:hAnsi="Calibri" w:cs="Calibri"/>
          <w:sz w:val="40"/>
          <w:szCs w:val="24"/>
        </w:rPr>
      </w:pPr>
      <w:r w:rsidRPr="006014DD">
        <w:rPr>
          <w:rFonts w:ascii="Calibri" w:hAnsi="Calibri" w:cs="Calibri"/>
          <w:sz w:val="40"/>
          <w:szCs w:val="24"/>
        </w:rPr>
        <w:t>og</w:t>
      </w:r>
    </w:p>
    <w:p w:rsidR="00356122" w:rsidRPr="006014DD" w:rsidRDefault="00356122">
      <w:pPr>
        <w:pStyle w:val="Overskrift9"/>
        <w:spacing w:before="0" w:after="0"/>
        <w:jc w:val="center"/>
        <w:rPr>
          <w:rFonts w:ascii="Calibri" w:hAnsi="Calibri" w:cs="Calibri"/>
          <w:sz w:val="40"/>
          <w:szCs w:val="24"/>
        </w:rPr>
      </w:pPr>
      <w:r w:rsidRPr="006014DD">
        <w:rPr>
          <w:rFonts w:ascii="Calibri" w:hAnsi="Calibri" w:cs="Calibri"/>
          <w:sz w:val="40"/>
          <w:szCs w:val="24"/>
        </w:rPr>
        <w:t>Skibsofficersuddannelsen.</w:t>
      </w:r>
    </w:p>
    <w:p w:rsidR="00356122" w:rsidRPr="006014DD" w:rsidRDefault="00356122">
      <w:pPr>
        <w:spacing w:after="0"/>
        <w:jc w:val="center"/>
        <w:rPr>
          <w:rFonts w:cs="Calibri"/>
          <w:sz w:val="24"/>
          <w:szCs w:val="24"/>
        </w:rPr>
      </w:pPr>
    </w:p>
    <w:p w:rsidR="00356122" w:rsidRPr="006014DD" w:rsidRDefault="00356122">
      <w:pPr>
        <w:spacing w:after="0"/>
        <w:jc w:val="center"/>
        <w:rPr>
          <w:rFonts w:cs="Calibri"/>
          <w:sz w:val="24"/>
          <w:szCs w:val="24"/>
        </w:rPr>
      </w:pPr>
    </w:p>
    <w:p w:rsidR="00356122" w:rsidRPr="006014DD" w:rsidRDefault="00356122">
      <w:pPr>
        <w:pStyle w:val="Sidehoved"/>
        <w:jc w:val="center"/>
        <w:rPr>
          <w:rFonts w:cs="Calibri"/>
          <w:b/>
          <w:sz w:val="28"/>
          <w:szCs w:val="28"/>
          <w:u w:val="single"/>
        </w:rPr>
      </w:pPr>
      <w:r w:rsidRPr="006014DD">
        <w:rPr>
          <w:rFonts w:cs="Calibri"/>
          <w:sz w:val="28"/>
          <w:szCs w:val="28"/>
          <w:u w:val="single"/>
        </w:rPr>
        <w:t xml:space="preserve">6 timers skriftlig el-autorisationsprøve </w:t>
      </w:r>
    </w:p>
    <w:p w:rsidR="00356122" w:rsidRPr="006014DD" w:rsidRDefault="00356122">
      <w:pPr>
        <w:spacing w:after="0"/>
        <w:rPr>
          <w:rFonts w:cs="Calibri"/>
          <w:sz w:val="28"/>
          <w:szCs w:val="28"/>
        </w:rPr>
      </w:pPr>
    </w:p>
    <w:p w:rsidR="00356122" w:rsidRPr="006014DD" w:rsidRDefault="00356122">
      <w:pPr>
        <w:spacing w:after="0"/>
        <w:jc w:val="center"/>
        <w:rPr>
          <w:rFonts w:cs="Calibri"/>
          <w:sz w:val="28"/>
          <w:szCs w:val="28"/>
        </w:rPr>
      </w:pPr>
      <w:r w:rsidRPr="006014DD">
        <w:rPr>
          <w:rFonts w:cs="Calibri"/>
          <w:sz w:val="28"/>
          <w:szCs w:val="28"/>
        </w:rPr>
        <w:t>Tirsdag den 2. juni 2015 kl. 8.30 - 14.30.</w:t>
      </w:r>
    </w:p>
    <w:p w:rsidR="00356122" w:rsidRPr="006014DD" w:rsidRDefault="00356122">
      <w:pPr>
        <w:spacing w:after="0"/>
        <w:jc w:val="center"/>
        <w:rPr>
          <w:rFonts w:cs="Calibri"/>
          <w:sz w:val="28"/>
          <w:szCs w:val="28"/>
        </w:rPr>
      </w:pPr>
    </w:p>
    <w:p w:rsidR="00356122" w:rsidRPr="006014DD" w:rsidRDefault="00356122">
      <w:pPr>
        <w:spacing w:after="0"/>
        <w:jc w:val="center"/>
        <w:rPr>
          <w:rFonts w:cs="Calibri"/>
          <w:b/>
          <w:sz w:val="28"/>
          <w:szCs w:val="28"/>
          <w:u w:val="single"/>
        </w:rPr>
      </w:pPr>
      <w:r w:rsidRPr="006014DD">
        <w:rPr>
          <w:rFonts w:cs="Calibri"/>
          <w:sz w:val="28"/>
          <w:szCs w:val="28"/>
          <w:u w:val="single"/>
        </w:rPr>
        <w:t>Elektriske installationer og forsyningsanlæg.</w:t>
      </w:r>
    </w:p>
    <w:p w:rsidR="00356122" w:rsidRPr="006014DD" w:rsidRDefault="00356122">
      <w:pPr>
        <w:spacing w:after="0"/>
        <w:rPr>
          <w:rFonts w:cs="Calibri"/>
          <w:sz w:val="28"/>
          <w:szCs w:val="28"/>
        </w:rPr>
      </w:pPr>
    </w:p>
    <w:p w:rsidR="00356122" w:rsidRPr="006014DD" w:rsidRDefault="00356122">
      <w:pPr>
        <w:spacing w:after="0"/>
        <w:rPr>
          <w:rFonts w:cs="Calibri"/>
          <w:sz w:val="24"/>
          <w:szCs w:val="24"/>
        </w:rPr>
      </w:pPr>
    </w:p>
    <w:p w:rsidR="00356122" w:rsidRPr="006014DD" w:rsidRDefault="00356122">
      <w:pPr>
        <w:spacing w:after="0"/>
        <w:rPr>
          <w:rFonts w:cs="Calibri"/>
          <w:sz w:val="24"/>
          <w:szCs w:val="24"/>
        </w:rPr>
      </w:pPr>
    </w:p>
    <w:p w:rsidR="00356122" w:rsidRPr="006014DD" w:rsidRDefault="00356122">
      <w:pPr>
        <w:spacing w:after="0"/>
        <w:rPr>
          <w:rFonts w:cs="Calibri"/>
          <w:sz w:val="24"/>
          <w:szCs w:val="24"/>
        </w:rPr>
      </w:pPr>
    </w:p>
    <w:p w:rsidR="00356122" w:rsidRPr="006014DD" w:rsidRDefault="00356122">
      <w:pPr>
        <w:spacing w:after="0"/>
        <w:rPr>
          <w:rFonts w:cs="Calibri"/>
          <w:sz w:val="24"/>
          <w:szCs w:val="24"/>
        </w:rPr>
      </w:pPr>
    </w:p>
    <w:p w:rsidR="00356122" w:rsidRPr="006014DD" w:rsidRDefault="00356122">
      <w:pPr>
        <w:spacing w:after="0"/>
        <w:rPr>
          <w:rFonts w:cs="Calibri"/>
          <w:sz w:val="24"/>
          <w:szCs w:val="24"/>
        </w:rPr>
      </w:pPr>
    </w:p>
    <w:p w:rsidR="00356122" w:rsidRPr="006014DD" w:rsidRDefault="00356122">
      <w:pPr>
        <w:spacing w:after="0"/>
        <w:rPr>
          <w:rFonts w:cs="Calibri"/>
          <w:sz w:val="24"/>
          <w:szCs w:val="24"/>
        </w:rPr>
      </w:pPr>
    </w:p>
    <w:p w:rsidR="00356122" w:rsidRPr="006014DD" w:rsidRDefault="00356122">
      <w:pPr>
        <w:spacing w:after="0"/>
        <w:rPr>
          <w:rFonts w:cs="Calibri"/>
          <w:sz w:val="24"/>
          <w:szCs w:val="24"/>
        </w:rPr>
      </w:pPr>
    </w:p>
    <w:p w:rsidR="00356122" w:rsidRPr="006014DD" w:rsidRDefault="00356122">
      <w:pPr>
        <w:spacing w:after="0"/>
        <w:rPr>
          <w:rFonts w:cs="Calibri"/>
          <w:sz w:val="24"/>
          <w:szCs w:val="24"/>
        </w:rPr>
      </w:pPr>
    </w:p>
    <w:p w:rsidR="00356122" w:rsidRPr="00F5723F" w:rsidRDefault="00356122">
      <w:pPr>
        <w:spacing w:after="0"/>
        <w:rPr>
          <w:rFonts w:cs="Calibri"/>
          <w:sz w:val="24"/>
          <w:szCs w:val="24"/>
        </w:rPr>
      </w:pPr>
    </w:p>
    <w:p w:rsidR="00356122" w:rsidRPr="00F5723F" w:rsidRDefault="00356122">
      <w:pPr>
        <w:spacing w:after="0"/>
        <w:rPr>
          <w:rFonts w:cs="Calibri"/>
          <w:sz w:val="24"/>
          <w:szCs w:val="24"/>
        </w:rPr>
      </w:pPr>
      <w:r w:rsidRPr="00F5723F">
        <w:rPr>
          <w:rFonts w:cs="Calibri"/>
          <w:sz w:val="24"/>
          <w:szCs w:val="24"/>
        </w:rPr>
        <w:t>Prøven indeholder 1</w:t>
      </w:r>
      <w:r>
        <w:rPr>
          <w:rFonts w:cs="Calibri"/>
          <w:sz w:val="24"/>
          <w:szCs w:val="24"/>
        </w:rPr>
        <w:t>4</w:t>
      </w:r>
      <w:r w:rsidRPr="00F5723F">
        <w:rPr>
          <w:rFonts w:cs="Calibri"/>
          <w:sz w:val="24"/>
          <w:szCs w:val="24"/>
        </w:rPr>
        <w:t xml:space="preserve"> sider, heraf 5 bilag.</w:t>
      </w:r>
    </w:p>
    <w:p w:rsidR="00356122" w:rsidRPr="006014DD" w:rsidRDefault="00356122">
      <w:pPr>
        <w:spacing w:after="0"/>
        <w:rPr>
          <w:rFonts w:cs="Calibri"/>
          <w:sz w:val="24"/>
          <w:szCs w:val="24"/>
        </w:rPr>
      </w:pPr>
    </w:p>
    <w:p w:rsidR="00356122" w:rsidRPr="006014DD" w:rsidRDefault="00356122">
      <w:pPr>
        <w:spacing w:after="0"/>
        <w:rPr>
          <w:rFonts w:cs="Calibri"/>
          <w:bCs/>
          <w:sz w:val="24"/>
          <w:szCs w:val="24"/>
        </w:rPr>
      </w:pPr>
      <w:r w:rsidRPr="006014DD">
        <w:rPr>
          <w:rFonts w:cs="Calibri"/>
          <w:bCs/>
          <w:sz w:val="24"/>
          <w:szCs w:val="24"/>
        </w:rPr>
        <w:t>Vægtning:</w:t>
      </w:r>
    </w:p>
    <w:p w:rsidR="00356122" w:rsidRPr="00F5723F" w:rsidRDefault="00356122">
      <w:pPr>
        <w:spacing w:after="0"/>
        <w:rPr>
          <w:rFonts w:cs="Calibri"/>
          <w:bCs/>
          <w:sz w:val="24"/>
          <w:szCs w:val="24"/>
        </w:rPr>
      </w:pPr>
    </w:p>
    <w:p w:rsidR="00356122" w:rsidRPr="00F5723F" w:rsidRDefault="00356122">
      <w:pPr>
        <w:spacing w:after="0"/>
        <w:rPr>
          <w:rFonts w:cs="Calibri"/>
          <w:b/>
          <w:sz w:val="24"/>
          <w:szCs w:val="24"/>
        </w:rPr>
      </w:pPr>
      <w:r w:rsidRPr="00F5723F">
        <w:rPr>
          <w:rFonts w:cs="Calibri"/>
          <w:sz w:val="24"/>
          <w:szCs w:val="24"/>
        </w:rPr>
        <w:t xml:space="preserve">Opgave 1 = 25 % </w:t>
      </w:r>
    </w:p>
    <w:p w:rsidR="00356122" w:rsidRPr="00F5723F" w:rsidRDefault="00356122">
      <w:pPr>
        <w:spacing w:after="0"/>
        <w:rPr>
          <w:rFonts w:cs="Calibri"/>
          <w:b/>
          <w:sz w:val="24"/>
          <w:szCs w:val="24"/>
        </w:rPr>
      </w:pPr>
      <w:r w:rsidRPr="00F5723F">
        <w:rPr>
          <w:rFonts w:cs="Calibri"/>
          <w:sz w:val="24"/>
          <w:szCs w:val="24"/>
        </w:rPr>
        <w:t>Opgave 2 = 60 %</w:t>
      </w:r>
    </w:p>
    <w:p w:rsidR="00356122" w:rsidRPr="00F5723F" w:rsidRDefault="00356122">
      <w:pPr>
        <w:spacing w:after="0"/>
        <w:rPr>
          <w:rFonts w:cs="Calibri"/>
          <w:sz w:val="24"/>
          <w:szCs w:val="24"/>
        </w:rPr>
      </w:pPr>
      <w:r w:rsidRPr="00F5723F">
        <w:rPr>
          <w:rFonts w:cs="Calibri"/>
          <w:sz w:val="24"/>
          <w:szCs w:val="24"/>
        </w:rPr>
        <w:t>Opgave 3 = 15 %</w:t>
      </w:r>
    </w:p>
    <w:p w:rsidR="00356122" w:rsidRPr="006014DD" w:rsidRDefault="00356122" w:rsidP="00232B1F">
      <w:pPr>
        <w:spacing w:after="0"/>
        <w:rPr>
          <w:rFonts w:cs="Calibri"/>
          <w:sz w:val="24"/>
          <w:szCs w:val="24"/>
        </w:rPr>
      </w:pPr>
      <w:r w:rsidRPr="00F5723F">
        <w:rPr>
          <w:rFonts w:cs="Calibri"/>
          <w:sz w:val="24"/>
          <w:szCs w:val="24"/>
        </w:rPr>
        <w:br w:type="page"/>
      </w:r>
    </w:p>
    <w:p w:rsidR="00356122" w:rsidRPr="006014DD" w:rsidRDefault="00356122" w:rsidP="00D33C1B">
      <w:pPr>
        <w:spacing w:after="0"/>
        <w:rPr>
          <w:rFonts w:ascii="Times New Roman" w:hAnsi="Times New Roman"/>
          <w:b/>
          <w:sz w:val="24"/>
          <w:szCs w:val="24"/>
        </w:rPr>
      </w:pPr>
      <w:r w:rsidRPr="006014DD">
        <w:rPr>
          <w:rFonts w:ascii="Times New Roman" w:hAnsi="Times New Roman"/>
          <w:b/>
          <w:sz w:val="24"/>
          <w:szCs w:val="24"/>
        </w:rPr>
        <w:lastRenderedPageBreak/>
        <w:t>Generelle oplysninger:</w:t>
      </w:r>
    </w:p>
    <w:p w:rsidR="00356122" w:rsidRPr="006014DD" w:rsidRDefault="00356122" w:rsidP="00D33C1B">
      <w:pPr>
        <w:spacing w:after="0" w:line="240" w:lineRule="auto"/>
        <w:ind w:left="2552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Højspændingsforsyningsanlæg og lavspændingsinstallationer skal udføres i overensstemmelse med gældende stærkstrømsbekendtgørelser samt SIK-meddelelser og gældende fællesregulativ.</w:t>
      </w:r>
    </w:p>
    <w:p w:rsidR="00356122" w:rsidRPr="006014DD" w:rsidRDefault="00356122" w:rsidP="00D33C1B">
      <w:pPr>
        <w:spacing w:after="0"/>
        <w:ind w:left="2552"/>
        <w:rPr>
          <w:rFonts w:cs="Calibri"/>
          <w:sz w:val="24"/>
          <w:szCs w:val="24"/>
        </w:rPr>
      </w:pPr>
    </w:p>
    <w:p w:rsidR="00356122" w:rsidRPr="006014DD" w:rsidRDefault="00356122" w:rsidP="00D33C1B">
      <w:pPr>
        <w:spacing w:after="0"/>
        <w:ind w:left="2552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Fastlæggelse af kablers strømværdi kan efter eget valg ske efter de almindelige bestemmelser i SB afs</w:t>
      </w:r>
      <w:r>
        <w:rPr>
          <w:rFonts w:cs="Calibri"/>
          <w:sz w:val="24"/>
          <w:szCs w:val="24"/>
        </w:rPr>
        <w:t>nit</w:t>
      </w:r>
      <w:r w:rsidRPr="006014DD">
        <w:rPr>
          <w:rFonts w:cs="Calibri"/>
          <w:sz w:val="24"/>
          <w:szCs w:val="24"/>
        </w:rPr>
        <w:t xml:space="preserve"> 6 kapitel 523 (IEC-regler), eller efter de forenklede danske bestemmelser i bilag A til kapitel 52.</w:t>
      </w:r>
    </w:p>
    <w:p w:rsidR="00356122" w:rsidRPr="006014DD" w:rsidRDefault="00356122" w:rsidP="00D33C1B">
      <w:pPr>
        <w:spacing w:after="0"/>
        <w:ind w:left="2552"/>
        <w:rPr>
          <w:rFonts w:cs="Calibri"/>
          <w:sz w:val="24"/>
          <w:szCs w:val="24"/>
        </w:rPr>
      </w:pPr>
    </w:p>
    <w:p w:rsidR="00356122" w:rsidRPr="006014DD" w:rsidRDefault="00356122" w:rsidP="00D33C1B">
      <w:pPr>
        <w:spacing w:after="0"/>
        <w:ind w:left="2552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Opgavesættet er opdelt i 3 opgaver, som kan løses uafhængigt af hinanden:</w:t>
      </w:r>
    </w:p>
    <w:p w:rsidR="00356122" w:rsidRPr="006014DD" w:rsidRDefault="00356122" w:rsidP="00D33C1B">
      <w:pPr>
        <w:spacing w:after="0"/>
        <w:ind w:left="2552"/>
        <w:rPr>
          <w:rFonts w:cs="Calibri"/>
          <w:sz w:val="24"/>
          <w:szCs w:val="24"/>
        </w:rPr>
      </w:pPr>
    </w:p>
    <w:p w:rsidR="00356122" w:rsidRPr="006014DD" w:rsidRDefault="00356122" w:rsidP="00D33C1B">
      <w:pPr>
        <w:pStyle w:val="Listeafsnit"/>
        <w:numPr>
          <w:ilvl w:val="0"/>
          <w:numId w:val="20"/>
        </w:numPr>
        <w:spacing w:after="0"/>
        <w:ind w:left="2552" w:firstLine="0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Forsyningsanlæg</w:t>
      </w:r>
    </w:p>
    <w:p w:rsidR="00356122" w:rsidRPr="006014DD" w:rsidRDefault="00356122" w:rsidP="00D33C1B">
      <w:pPr>
        <w:pStyle w:val="Listeafsnit"/>
        <w:numPr>
          <w:ilvl w:val="0"/>
          <w:numId w:val="20"/>
        </w:numPr>
        <w:tabs>
          <w:tab w:val="left" w:pos="567"/>
        </w:tabs>
        <w:spacing w:after="0"/>
        <w:ind w:left="2552" w:firstLine="0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Bygningsinstallation</w:t>
      </w:r>
    </w:p>
    <w:p w:rsidR="00356122" w:rsidRPr="006014DD" w:rsidRDefault="00356122" w:rsidP="00D33C1B">
      <w:pPr>
        <w:pStyle w:val="Listeafsnit"/>
        <w:numPr>
          <w:ilvl w:val="0"/>
          <w:numId w:val="20"/>
        </w:numPr>
        <w:tabs>
          <w:tab w:val="left" w:pos="567"/>
        </w:tabs>
        <w:spacing w:after="0"/>
        <w:ind w:left="2552" w:firstLine="0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Spørgsmål til stærkstrømsbekendtgørelserne</w:t>
      </w:r>
    </w:p>
    <w:p w:rsidR="00356122" w:rsidRDefault="00356122" w:rsidP="00DF23FA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356122" w:rsidRPr="00DF23FA" w:rsidRDefault="00356122" w:rsidP="00DF23FA">
      <w:pPr>
        <w:spacing w:after="0"/>
        <w:ind w:left="2552" w:hanging="2552"/>
        <w:rPr>
          <w:rFonts w:ascii="Times New Roman" w:hAnsi="Times New Roman"/>
          <w:b/>
          <w:sz w:val="24"/>
          <w:szCs w:val="24"/>
        </w:rPr>
      </w:pPr>
      <w:r w:rsidRPr="00DF23FA">
        <w:rPr>
          <w:rFonts w:ascii="Times New Roman" w:hAnsi="Times New Roman"/>
          <w:b/>
          <w:sz w:val="24"/>
          <w:szCs w:val="24"/>
        </w:rPr>
        <w:t>Opgave 1</w:t>
      </w:r>
      <w:r>
        <w:rPr>
          <w:rFonts w:ascii="Times New Roman" w:hAnsi="Times New Roman"/>
          <w:b/>
          <w:sz w:val="24"/>
          <w:szCs w:val="24"/>
        </w:rPr>
        <w:tab/>
      </w:r>
      <w:r w:rsidRPr="006014DD">
        <w:rPr>
          <w:rFonts w:ascii="Times New Roman" w:hAnsi="Times New Roman"/>
          <w:sz w:val="24"/>
          <w:szCs w:val="24"/>
        </w:rPr>
        <w:t>Et firma skal opføre 2 fabrikker. Hver fabrik skal have sin egen transformerstation, som forsynes fra en 50/10 kV transformerstation se bilag 1.</w:t>
      </w:r>
    </w:p>
    <w:p w:rsidR="00356122" w:rsidRPr="006014DD" w:rsidRDefault="00356122" w:rsidP="00D33C1B">
      <w:pPr>
        <w:spacing w:after="0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33C1B">
      <w:pPr>
        <w:spacing w:after="0"/>
        <w:ind w:left="2608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De 2 transformerstationer -T11 og -T12 er forsynet via en ring</w:t>
      </w:r>
      <w:r w:rsidR="000D13AE">
        <w:rPr>
          <w:rFonts w:ascii="Times New Roman" w:hAnsi="Times New Roman"/>
          <w:sz w:val="24"/>
          <w:szCs w:val="24"/>
        </w:rPr>
        <w:t>net</w:t>
      </w:r>
      <w:r w:rsidRPr="006014DD">
        <w:rPr>
          <w:rFonts w:ascii="Times New Roman" w:hAnsi="Times New Roman"/>
          <w:sz w:val="24"/>
          <w:szCs w:val="24"/>
        </w:rPr>
        <w:t>forbindelse som normalt vil være drevet som en radial forsyning og vil være åben i station -T12.</w:t>
      </w:r>
    </w:p>
    <w:p w:rsidR="00356122" w:rsidRPr="006014DD" w:rsidRDefault="00356122" w:rsidP="00D33C1B">
      <w:pPr>
        <w:spacing w:after="0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33C1B">
      <w:pPr>
        <w:spacing w:after="0"/>
        <w:ind w:left="1304" w:firstLine="1304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 xml:space="preserve">Kabellængder er opgivet </w:t>
      </w:r>
      <w:r w:rsidR="000D13AE">
        <w:rPr>
          <w:rFonts w:ascii="Times New Roman" w:hAnsi="Times New Roman"/>
          <w:sz w:val="24"/>
          <w:szCs w:val="24"/>
        </w:rPr>
        <w:t>på bilag 1 og transformerdata på bilag 2.</w:t>
      </w:r>
    </w:p>
    <w:p w:rsidR="00356122" w:rsidRPr="006014DD" w:rsidRDefault="00356122" w:rsidP="00D33C1B">
      <w:pPr>
        <w:spacing w:after="0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33C1B">
      <w:pPr>
        <w:spacing w:after="0"/>
        <w:ind w:left="2608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 xml:space="preserve">Den omtalte nye ringforbindelse ønskes udført med samme tværsnit i hele ringen. </w:t>
      </w:r>
      <w:r w:rsidRPr="00B37611">
        <w:rPr>
          <w:rFonts w:ascii="Times New Roman" w:hAnsi="Times New Roman"/>
          <w:sz w:val="24"/>
          <w:szCs w:val="24"/>
        </w:rPr>
        <w:t>Som højspændingskabel i ringnetforbindelsen ønskes anvendt aluminiumsledere.</w:t>
      </w:r>
    </w:p>
    <w:p w:rsidR="00356122" w:rsidRPr="006014DD" w:rsidRDefault="00356122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6014DD"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 w:rsidR="00356122" w:rsidRPr="006014DD" w:rsidRDefault="00356122" w:rsidP="00D33C1B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  <w:r w:rsidRPr="006014DD">
        <w:rPr>
          <w:rFonts w:ascii="Times New Roman" w:hAnsi="Times New Roman"/>
          <w:b/>
          <w:sz w:val="24"/>
          <w:szCs w:val="24"/>
          <w:u w:val="single"/>
        </w:rPr>
        <w:lastRenderedPageBreak/>
        <w:t>10 kV forsyningsnet:</w:t>
      </w:r>
    </w:p>
    <w:p w:rsidR="00356122" w:rsidRPr="006014DD" w:rsidRDefault="00356122" w:rsidP="00D33C1B">
      <w:pPr>
        <w:spacing w:after="0"/>
        <w:ind w:left="2608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Netselskabet oplyser at kortslutningseffekten på 50/10 kV transformerens 10 kV side kan variere mellem 156 MVA med cos φ</w:t>
      </w:r>
      <w:r w:rsidRPr="006014DD">
        <w:rPr>
          <w:rFonts w:ascii="Times New Roman" w:hAnsi="Times New Roman"/>
          <w:sz w:val="24"/>
          <w:szCs w:val="24"/>
          <w:vertAlign w:val="subscript"/>
        </w:rPr>
        <w:t>K</w:t>
      </w:r>
      <w:r w:rsidRPr="006014DD">
        <w:rPr>
          <w:rFonts w:ascii="Times New Roman" w:hAnsi="Times New Roman"/>
          <w:sz w:val="24"/>
          <w:szCs w:val="24"/>
        </w:rPr>
        <w:t xml:space="preserve"> = 0,1 og 100 MVA </w:t>
      </w:r>
    </w:p>
    <w:p w:rsidR="00356122" w:rsidRPr="006014DD" w:rsidRDefault="00356122" w:rsidP="00D33C1B">
      <w:pPr>
        <w:spacing w:after="0"/>
        <w:ind w:left="2608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med cos φ</w:t>
      </w:r>
      <w:r w:rsidRPr="006014DD">
        <w:rPr>
          <w:rFonts w:ascii="Times New Roman" w:hAnsi="Times New Roman"/>
          <w:sz w:val="24"/>
          <w:szCs w:val="24"/>
          <w:vertAlign w:val="subscript"/>
        </w:rPr>
        <w:t>K</w:t>
      </w:r>
      <w:r w:rsidRPr="006014DD">
        <w:rPr>
          <w:rFonts w:ascii="Times New Roman" w:hAnsi="Times New Roman"/>
          <w:sz w:val="24"/>
          <w:szCs w:val="24"/>
        </w:rPr>
        <w:t xml:space="preserve"> = 0,15.</w:t>
      </w:r>
    </w:p>
    <w:p w:rsidR="00356122" w:rsidRPr="006014DD" w:rsidRDefault="00356122" w:rsidP="00D33C1B">
      <w:pPr>
        <w:spacing w:after="0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33C1B">
      <w:pPr>
        <w:spacing w:after="0"/>
        <w:ind w:left="1304" w:firstLine="1304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 xml:space="preserve">Spændingen er 3 x 10 kV og </w:t>
      </w:r>
      <w:r w:rsidRPr="00B37611">
        <w:rPr>
          <w:rFonts w:ascii="Times New Roman" w:hAnsi="Times New Roman"/>
          <w:sz w:val="24"/>
          <w:szCs w:val="24"/>
        </w:rPr>
        <w:t>nettet</w:t>
      </w:r>
      <w:r>
        <w:rPr>
          <w:rFonts w:ascii="Times New Roman" w:hAnsi="Times New Roman"/>
          <w:sz w:val="24"/>
          <w:szCs w:val="24"/>
        </w:rPr>
        <w:t xml:space="preserve"> </w:t>
      </w:r>
      <w:r w:rsidRPr="006014DD">
        <w:rPr>
          <w:rFonts w:ascii="Times New Roman" w:hAnsi="Times New Roman"/>
          <w:sz w:val="24"/>
          <w:szCs w:val="24"/>
        </w:rPr>
        <w:t>drives som et isoleret net.</w:t>
      </w:r>
    </w:p>
    <w:p w:rsidR="00356122" w:rsidRPr="006014DD" w:rsidRDefault="00356122" w:rsidP="00D33C1B">
      <w:pPr>
        <w:spacing w:after="0"/>
        <w:ind w:left="1304" w:firstLine="1304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Den kapacitive jord</w:t>
      </w:r>
      <w:r w:rsidR="000D13AE">
        <w:rPr>
          <w:rFonts w:ascii="Times New Roman" w:hAnsi="Times New Roman"/>
          <w:sz w:val="24"/>
          <w:szCs w:val="24"/>
        </w:rPr>
        <w:t>fejl</w:t>
      </w:r>
      <w:r w:rsidRPr="006014DD">
        <w:rPr>
          <w:rFonts w:ascii="Times New Roman" w:hAnsi="Times New Roman"/>
          <w:sz w:val="24"/>
          <w:szCs w:val="24"/>
        </w:rPr>
        <w:t xml:space="preserve">strøm inden denne udvidelse er på </w:t>
      </w:r>
      <w:smartTag w:uri="urn:schemas-microsoft-com:office:smarttags" w:element="metricconverter">
        <w:smartTagPr>
          <w:attr w:name="ProductID" w:val="26 A"/>
        </w:smartTagPr>
        <w:r w:rsidRPr="006014DD">
          <w:rPr>
            <w:rFonts w:ascii="Times New Roman" w:hAnsi="Times New Roman"/>
            <w:sz w:val="24"/>
            <w:szCs w:val="24"/>
          </w:rPr>
          <w:t>26 A</w:t>
        </w:r>
      </w:smartTag>
      <w:r w:rsidRPr="006014DD">
        <w:rPr>
          <w:rFonts w:ascii="Times New Roman" w:hAnsi="Times New Roman"/>
          <w:sz w:val="24"/>
          <w:szCs w:val="24"/>
        </w:rPr>
        <w:t>.</w:t>
      </w:r>
    </w:p>
    <w:p w:rsidR="00356122" w:rsidRPr="006014DD" w:rsidRDefault="00356122" w:rsidP="00D33C1B">
      <w:pPr>
        <w:spacing w:after="0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33C1B">
      <w:pPr>
        <w:spacing w:after="0"/>
        <w:ind w:left="2608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Ringnettet er beskyttet ved hjælp af konstanttidsrelæer anbragt i 50/10 kV hovedtransformerstationen.</w:t>
      </w:r>
    </w:p>
    <w:p w:rsidR="00356122" w:rsidRPr="006014DD" w:rsidRDefault="00356122" w:rsidP="00D33C1B">
      <w:pPr>
        <w:spacing w:after="0"/>
        <w:rPr>
          <w:rFonts w:ascii="Times New Roman" w:hAnsi="Times New Roman"/>
          <w:szCs w:val="24"/>
        </w:rPr>
      </w:pPr>
    </w:p>
    <w:p w:rsidR="00356122" w:rsidRPr="006014DD" w:rsidRDefault="00356122" w:rsidP="00D33C1B">
      <w:pPr>
        <w:spacing w:after="0"/>
        <w:ind w:left="1304" w:firstLine="1304"/>
        <w:rPr>
          <w:rFonts w:ascii="Times New Roman" w:hAnsi="Times New Roman"/>
          <w:szCs w:val="24"/>
        </w:rPr>
      </w:pPr>
      <w:r w:rsidRPr="006014DD">
        <w:rPr>
          <w:rFonts w:ascii="Times New Roman" w:hAnsi="Times New Roman"/>
          <w:szCs w:val="24"/>
        </w:rPr>
        <w:t>Type:</w:t>
      </w:r>
      <w:r w:rsidRPr="006014DD">
        <w:rPr>
          <w:rFonts w:ascii="Times New Roman" w:hAnsi="Times New Roman"/>
          <w:szCs w:val="24"/>
        </w:rPr>
        <w:tab/>
      </w:r>
      <w:r w:rsidRPr="006014DD">
        <w:rPr>
          <w:rFonts w:ascii="Times New Roman" w:hAnsi="Times New Roman"/>
          <w:szCs w:val="24"/>
        </w:rPr>
        <w:tab/>
        <w:t>ABB</w:t>
      </w:r>
      <w:r w:rsidRPr="006014DD">
        <w:rPr>
          <w:rFonts w:ascii="Times New Roman" w:hAnsi="Times New Roman"/>
          <w:szCs w:val="24"/>
        </w:rPr>
        <w:tab/>
        <w:t xml:space="preserve"> </w:t>
      </w:r>
    </w:p>
    <w:p w:rsidR="00356122" w:rsidRPr="006014DD" w:rsidRDefault="00356122" w:rsidP="00D33C1B">
      <w:pPr>
        <w:spacing w:after="0"/>
        <w:ind w:left="1304" w:firstLine="1304"/>
        <w:rPr>
          <w:rFonts w:ascii="Times New Roman" w:hAnsi="Times New Roman"/>
          <w:i/>
          <w:szCs w:val="24"/>
        </w:rPr>
      </w:pPr>
      <w:r w:rsidRPr="006014DD">
        <w:rPr>
          <w:rFonts w:ascii="Times New Roman" w:hAnsi="Times New Roman"/>
          <w:szCs w:val="24"/>
        </w:rPr>
        <w:t>Mærkestrøm:</w:t>
      </w:r>
      <w:r w:rsidRPr="006014DD">
        <w:rPr>
          <w:rFonts w:ascii="Times New Roman" w:hAnsi="Times New Roman"/>
          <w:szCs w:val="24"/>
        </w:rPr>
        <w:tab/>
      </w:r>
      <w:r w:rsidRPr="006014DD">
        <w:rPr>
          <w:rFonts w:ascii="Times New Roman" w:hAnsi="Times New Roman"/>
          <w:szCs w:val="24"/>
        </w:rPr>
        <w:tab/>
      </w:r>
      <w:r w:rsidRPr="006014DD">
        <w:rPr>
          <w:rFonts w:ascii="Times New Roman" w:hAnsi="Times New Roman"/>
          <w:i/>
          <w:szCs w:val="24"/>
        </w:rPr>
        <w:t>I</w:t>
      </w:r>
      <w:r w:rsidRPr="006014DD">
        <w:rPr>
          <w:rFonts w:ascii="Times New Roman" w:hAnsi="Times New Roman"/>
          <w:i/>
          <w:szCs w:val="24"/>
          <w:vertAlign w:val="subscript"/>
        </w:rPr>
        <w:t>N</w:t>
      </w:r>
      <w:r w:rsidRPr="006014DD">
        <w:rPr>
          <w:rFonts w:ascii="Times New Roman" w:hAnsi="Times New Roman"/>
          <w:i/>
          <w:szCs w:val="24"/>
        </w:rPr>
        <w:t xml:space="preserve"> = </w:t>
      </w:r>
      <w:smartTag w:uri="urn:schemas-microsoft-com:office:smarttags" w:element="metricconverter">
        <w:smartTagPr>
          <w:attr w:name="ProductID" w:val="5 A"/>
        </w:smartTagPr>
        <w:r w:rsidRPr="006014DD">
          <w:rPr>
            <w:rFonts w:ascii="Times New Roman" w:hAnsi="Times New Roman"/>
            <w:szCs w:val="24"/>
          </w:rPr>
          <w:t>5 A</w:t>
        </w:r>
      </w:smartTag>
      <w:r w:rsidRPr="006014DD">
        <w:rPr>
          <w:rFonts w:ascii="Times New Roman" w:hAnsi="Times New Roman"/>
          <w:szCs w:val="24"/>
        </w:rPr>
        <w:t>.</w:t>
      </w:r>
    </w:p>
    <w:p w:rsidR="00356122" w:rsidRPr="006014DD" w:rsidRDefault="00356122" w:rsidP="00D33C1B">
      <w:pPr>
        <w:spacing w:after="0"/>
        <w:ind w:left="1304" w:firstLine="1304"/>
        <w:rPr>
          <w:rFonts w:ascii="Times New Roman" w:hAnsi="Times New Roman"/>
          <w:szCs w:val="24"/>
        </w:rPr>
      </w:pPr>
      <w:r w:rsidRPr="006014DD">
        <w:rPr>
          <w:rFonts w:ascii="Times New Roman" w:hAnsi="Times New Roman"/>
          <w:szCs w:val="24"/>
        </w:rPr>
        <w:t>Strømtransformere:</w:t>
      </w:r>
      <w:r w:rsidRPr="006014DD">
        <w:rPr>
          <w:rFonts w:ascii="Times New Roman" w:hAnsi="Times New Roman"/>
          <w:szCs w:val="24"/>
        </w:rPr>
        <w:tab/>
      </w:r>
      <w:r w:rsidRPr="006014DD">
        <w:rPr>
          <w:rFonts w:ascii="Times New Roman" w:hAnsi="Times New Roman"/>
          <w:i/>
          <w:szCs w:val="24"/>
        </w:rPr>
        <w:t>k</w:t>
      </w:r>
      <w:r w:rsidRPr="006014DD">
        <w:rPr>
          <w:rFonts w:ascii="Times New Roman" w:hAnsi="Times New Roman"/>
          <w:i/>
          <w:szCs w:val="24"/>
          <w:vertAlign w:val="subscript"/>
        </w:rPr>
        <w:t>i</w:t>
      </w:r>
      <w:r w:rsidRPr="006014DD">
        <w:rPr>
          <w:rFonts w:ascii="Times New Roman" w:hAnsi="Times New Roman"/>
          <w:i/>
          <w:szCs w:val="24"/>
        </w:rPr>
        <w:t xml:space="preserve"> = </w:t>
      </w:r>
      <w:r w:rsidRPr="006014DD">
        <w:rPr>
          <w:rFonts w:ascii="Times New Roman" w:hAnsi="Times New Roman"/>
          <w:szCs w:val="24"/>
        </w:rPr>
        <w:t>600/5 A.</w:t>
      </w:r>
    </w:p>
    <w:p w:rsidR="00356122" w:rsidRPr="006014DD" w:rsidRDefault="00356122" w:rsidP="00D33C1B">
      <w:pPr>
        <w:spacing w:after="0"/>
        <w:ind w:left="1304" w:firstLine="1304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Cs w:val="24"/>
        </w:rPr>
        <w:t xml:space="preserve">Indstillinger: </w:t>
      </w:r>
      <w:r w:rsidRPr="006014DD">
        <w:rPr>
          <w:rFonts w:ascii="Times New Roman" w:hAnsi="Times New Roman"/>
          <w:sz w:val="24"/>
          <w:szCs w:val="24"/>
        </w:rPr>
        <w:t>I&gt;:</w:t>
      </w:r>
      <w:r w:rsidRPr="006014DD">
        <w:rPr>
          <w:rFonts w:ascii="Times New Roman" w:hAnsi="Times New Roman"/>
          <w:sz w:val="24"/>
          <w:szCs w:val="24"/>
        </w:rPr>
        <w:tab/>
        <w:t>0,</w:t>
      </w:r>
      <w:r w:rsidR="000D13AE">
        <w:rPr>
          <w:rFonts w:ascii="Times New Roman" w:hAnsi="Times New Roman"/>
          <w:sz w:val="24"/>
          <w:szCs w:val="24"/>
        </w:rPr>
        <w:t>3</w:t>
      </w:r>
      <w:r w:rsidRPr="006014DD">
        <w:rPr>
          <w:rFonts w:ascii="Times New Roman" w:hAnsi="Times New Roman"/>
          <w:sz w:val="24"/>
          <w:szCs w:val="24"/>
        </w:rPr>
        <w:t xml:space="preserve"> x </w:t>
      </w:r>
      <w:r w:rsidRPr="006014DD">
        <w:rPr>
          <w:rFonts w:ascii="Times New Roman" w:hAnsi="Times New Roman"/>
          <w:i/>
          <w:sz w:val="24"/>
          <w:szCs w:val="24"/>
        </w:rPr>
        <w:t>I</w:t>
      </w:r>
      <w:r w:rsidRPr="006014DD">
        <w:rPr>
          <w:rFonts w:ascii="Times New Roman" w:hAnsi="Times New Roman"/>
          <w:i/>
          <w:sz w:val="24"/>
          <w:szCs w:val="24"/>
          <w:vertAlign w:val="subscript"/>
        </w:rPr>
        <w:t>N</w:t>
      </w:r>
    </w:p>
    <w:p w:rsidR="00356122" w:rsidRPr="006014DD" w:rsidRDefault="00356122" w:rsidP="00D33C1B">
      <w:pPr>
        <w:spacing w:after="0"/>
        <w:ind w:left="2608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 xml:space="preserve">                    t&gt;:</w:t>
      </w:r>
      <w:r w:rsidRPr="006014DD">
        <w:rPr>
          <w:rFonts w:ascii="Times New Roman" w:hAnsi="Times New Roman"/>
          <w:sz w:val="24"/>
          <w:szCs w:val="24"/>
        </w:rPr>
        <w:tab/>
      </w:r>
      <w:r w:rsidR="000D13AE">
        <w:rPr>
          <w:rFonts w:ascii="Times New Roman" w:hAnsi="Times New Roman"/>
          <w:sz w:val="24"/>
          <w:szCs w:val="24"/>
        </w:rPr>
        <w:t>0,5</w:t>
      </w:r>
      <w:r w:rsidRPr="006014DD">
        <w:rPr>
          <w:rFonts w:ascii="Times New Roman" w:hAnsi="Times New Roman"/>
          <w:sz w:val="24"/>
          <w:szCs w:val="24"/>
        </w:rPr>
        <w:t xml:space="preserve"> s</w:t>
      </w:r>
    </w:p>
    <w:p w:rsidR="00356122" w:rsidRPr="006014DD" w:rsidRDefault="00356122" w:rsidP="00D33C1B">
      <w:pPr>
        <w:spacing w:after="0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33C1B">
      <w:pPr>
        <w:spacing w:after="0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33C1B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</w:p>
    <w:p w:rsidR="00356122" w:rsidRPr="006014DD" w:rsidRDefault="00356122" w:rsidP="00DF23FA">
      <w:pPr>
        <w:spacing w:after="0"/>
        <w:ind w:left="2552" w:hanging="2552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b/>
          <w:sz w:val="24"/>
          <w:szCs w:val="24"/>
          <w:u w:val="single"/>
        </w:rPr>
        <w:t>Transformerstationer:</w:t>
      </w:r>
      <w:r>
        <w:rPr>
          <w:rFonts w:ascii="Times New Roman" w:hAnsi="Times New Roman"/>
          <w:sz w:val="24"/>
          <w:szCs w:val="24"/>
        </w:rPr>
        <w:tab/>
      </w:r>
      <w:r w:rsidRPr="006014DD">
        <w:rPr>
          <w:rFonts w:ascii="Times New Roman" w:hAnsi="Times New Roman"/>
          <w:sz w:val="24"/>
          <w:szCs w:val="24"/>
        </w:rPr>
        <w:t>Hver af transformerstationer</w:t>
      </w:r>
      <w:r w:rsidRPr="00B37611">
        <w:rPr>
          <w:rFonts w:ascii="Times New Roman" w:hAnsi="Times New Roman"/>
          <w:sz w:val="24"/>
          <w:szCs w:val="24"/>
        </w:rPr>
        <w:t>ne</w:t>
      </w:r>
      <w:r w:rsidRPr="006014DD">
        <w:rPr>
          <w:rFonts w:ascii="Times New Roman" w:hAnsi="Times New Roman"/>
          <w:sz w:val="24"/>
          <w:szCs w:val="24"/>
        </w:rPr>
        <w:t xml:space="preserve"> er bestykket med følgende:</w:t>
      </w: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Et pladekapslet højspændingsanlæg bestående af:</w:t>
      </w: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 xml:space="preserve">      2 stk. lastadskillere til indsløjfning</w:t>
      </w: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 xml:space="preserve">      1 stk. effektafbryder</w:t>
      </w:r>
      <w:r w:rsidRPr="00B37611">
        <w:rPr>
          <w:rFonts w:ascii="Times New Roman" w:hAnsi="Times New Roman"/>
          <w:sz w:val="24"/>
          <w:szCs w:val="24"/>
        </w:rPr>
        <w:t>,</w:t>
      </w:r>
      <w:r w:rsidRPr="006014DD">
        <w:rPr>
          <w:rFonts w:ascii="Times New Roman" w:hAnsi="Times New Roman"/>
          <w:sz w:val="24"/>
          <w:szCs w:val="24"/>
        </w:rPr>
        <w:t xml:space="preserve"> styret af et konstanttidsrelæ</w:t>
      </w: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1 stk. lavspændingstavle</w:t>
      </w: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Transformerstationens</w:t>
      </w:r>
      <w:r w:rsidR="000D13AE">
        <w:rPr>
          <w:rFonts w:ascii="Times New Roman" w:hAnsi="Times New Roman"/>
          <w:sz w:val="24"/>
          <w:szCs w:val="24"/>
        </w:rPr>
        <w:t xml:space="preserve"> højest forventede</w:t>
      </w:r>
      <w:r w:rsidRPr="006014DD">
        <w:rPr>
          <w:rFonts w:ascii="Times New Roman" w:hAnsi="Times New Roman"/>
          <w:sz w:val="24"/>
          <w:szCs w:val="24"/>
        </w:rPr>
        <w:t xml:space="preserve"> </w:t>
      </w:r>
      <w:r w:rsidR="000D13AE">
        <w:rPr>
          <w:rFonts w:ascii="Times New Roman" w:hAnsi="Times New Roman"/>
          <w:sz w:val="24"/>
          <w:szCs w:val="24"/>
        </w:rPr>
        <w:t>døgnmiddel</w:t>
      </w:r>
      <w:r w:rsidRPr="006014DD">
        <w:rPr>
          <w:rFonts w:ascii="Times New Roman" w:hAnsi="Times New Roman"/>
          <w:sz w:val="24"/>
          <w:szCs w:val="24"/>
        </w:rPr>
        <w:t>temperatur</w:t>
      </w:r>
      <w:r w:rsidR="000D13AE">
        <w:rPr>
          <w:rFonts w:ascii="Times New Roman" w:hAnsi="Times New Roman"/>
          <w:sz w:val="24"/>
          <w:szCs w:val="24"/>
        </w:rPr>
        <w:t xml:space="preserve"> er 35</w:t>
      </w:r>
      <w:r w:rsidR="000D13AE" w:rsidRPr="006014DD">
        <w:rPr>
          <w:rFonts w:ascii="Arial" w:hAnsi="Arial" w:cs="Arial"/>
          <w:sz w:val="24"/>
          <w:szCs w:val="24"/>
        </w:rPr>
        <w:t xml:space="preserve"> °C</w:t>
      </w:r>
      <w:r w:rsidRPr="006014DD">
        <w:rPr>
          <w:rFonts w:ascii="Times New Roman" w:hAnsi="Times New Roman"/>
          <w:sz w:val="24"/>
          <w:szCs w:val="24"/>
        </w:rPr>
        <w:t>.</w:t>
      </w: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 xml:space="preserve">Lavspændingskablerne </w:t>
      </w:r>
      <w:r w:rsidRPr="00B37611">
        <w:rPr>
          <w:rFonts w:ascii="Times New Roman" w:hAnsi="Times New Roman"/>
          <w:sz w:val="24"/>
          <w:szCs w:val="24"/>
        </w:rPr>
        <w:t>i transformerstationen</w:t>
      </w:r>
      <w:r w:rsidRPr="006014DD">
        <w:rPr>
          <w:rFonts w:ascii="Times New Roman" w:hAnsi="Times New Roman"/>
          <w:sz w:val="24"/>
          <w:szCs w:val="24"/>
        </w:rPr>
        <w:t xml:space="preserve"> udføres som TN-C system og fremføres samlet (enkelt lag på kabelstige) på hele strækningen til lavspændingstavlen. Der er ikke andre kabler i nærheden.</w:t>
      </w:r>
      <w:r w:rsidR="000D13AE">
        <w:rPr>
          <w:rFonts w:ascii="Times New Roman" w:hAnsi="Times New Roman"/>
          <w:sz w:val="24"/>
          <w:szCs w:val="24"/>
        </w:rPr>
        <w:t xml:space="preserve"> Kablet afsluttes i en sikringslastadskiller med tilhørende smeltesikringer.</w:t>
      </w: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F23FA">
      <w:pPr>
        <w:spacing w:after="0"/>
        <w:ind w:left="2552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De interne kabler i transformerstationen er så korte, at der kan ses bort fra kablernes impedans.</w:t>
      </w:r>
    </w:p>
    <w:p w:rsidR="00356122" w:rsidRPr="006014DD" w:rsidRDefault="0035612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br w:type="page"/>
      </w:r>
    </w:p>
    <w:p w:rsidR="00356122" w:rsidRPr="006014DD" w:rsidRDefault="00356122" w:rsidP="00D33C1B">
      <w:pPr>
        <w:numPr>
          <w:ilvl w:val="1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lastRenderedPageBreak/>
        <w:t>Dimensioner 10 kV kablet fra 50/10 kV stationen. (Ring</w:t>
      </w:r>
      <w:r w:rsidRPr="00B37611">
        <w:rPr>
          <w:rFonts w:ascii="Times New Roman" w:hAnsi="Times New Roman"/>
          <w:sz w:val="24"/>
          <w:szCs w:val="24"/>
        </w:rPr>
        <w:t>net</w:t>
      </w:r>
      <w:r w:rsidRPr="006014DD">
        <w:rPr>
          <w:rFonts w:ascii="Times New Roman" w:hAnsi="Times New Roman"/>
          <w:sz w:val="24"/>
          <w:szCs w:val="24"/>
        </w:rPr>
        <w:t>forbindelsen)</w:t>
      </w:r>
    </w:p>
    <w:p w:rsidR="00356122" w:rsidRPr="006014DD" w:rsidRDefault="00356122" w:rsidP="00D33C1B">
      <w:pPr>
        <w:spacing w:after="0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33C1B">
      <w:pPr>
        <w:numPr>
          <w:ilvl w:val="1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 xml:space="preserve">Beregn mindste og største kortslutningsstrøm </w:t>
      </w:r>
      <w:r w:rsidR="000D13AE">
        <w:rPr>
          <w:rFonts w:ascii="Times New Roman" w:hAnsi="Times New Roman"/>
          <w:sz w:val="24"/>
          <w:szCs w:val="24"/>
        </w:rPr>
        <w:t>på højspændingssiden af</w:t>
      </w:r>
      <w:r w:rsidRPr="006014DD">
        <w:rPr>
          <w:rFonts w:ascii="Times New Roman" w:hAnsi="Times New Roman"/>
          <w:sz w:val="24"/>
          <w:szCs w:val="24"/>
        </w:rPr>
        <w:t xml:space="preserve"> transformerstation -T11.</w:t>
      </w:r>
    </w:p>
    <w:p w:rsidR="00356122" w:rsidRPr="006014DD" w:rsidRDefault="00356122" w:rsidP="00D33C1B">
      <w:pPr>
        <w:spacing w:after="0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33C1B">
      <w:pPr>
        <w:numPr>
          <w:ilvl w:val="1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Bestem størrelse af strømtransformer</w:t>
      </w:r>
      <w:r w:rsidR="000D13AE">
        <w:rPr>
          <w:rFonts w:ascii="Times New Roman" w:hAnsi="Times New Roman"/>
          <w:sz w:val="24"/>
          <w:szCs w:val="24"/>
        </w:rPr>
        <w:t>e</w:t>
      </w:r>
      <w:r w:rsidRPr="006014DD">
        <w:rPr>
          <w:rFonts w:ascii="Times New Roman" w:hAnsi="Times New Roman"/>
          <w:sz w:val="24"/>
          <w:szCs w:val="24"/>
        </w:rPr>
        <w:t xml:space="preserve"> og konstanttidsrelæ indstillinger for transformerstation -T11.</w:t>
      </w:r>
      <w:r w:rsidRPr="006014DD">
        <w:rPr>
          <w:rFonts w:ascii="Times New Roman" w:hAnsi="Times New Roman"/>
          <w:sz w:val="24"/>
          <w:szCs w:val="24"/>
        </w:rPr>
        <w:br/>
      </w:r>
    </w:p>
    <w:p w:rsidR="00356122" w:rsidRPr="006014DD" w:rsidRDefault="00356122" w:rsidP="00D33C1B">
      <w:pPr>
        <w:numPr>
          <w:ilvl w:val="1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Dimensioner -T11 transformerstationens interne højspændingskabler og lavspændingskabler.</w:t>
      </w:r>
    </w:p>
    <w:p w:rsidR="00356122" w:rsidRPr="006014DD" w:rsidRDefault="00356122" w:rsidP="00D33C1B">
      <w:pPr>
        <w:spacing w:after="0"/>
        <w:rPr>
          <w:rFonts w:ascii="Times New Roman" w:hAnsi="Times New Roman"/>
          <w:sz w:val="24"/>
          <w:szCs w:val="24"/>
        </w:rPr>
      </w:pPr>
    </w:p>
    <w:p w:rsidR="00356122" w:rsidRPr="006014DD" w:rsidRDefault="00356122" w:rsidP="00D33C1B">
      <w:pPr>
        <w:numPr>
          <w:ilvl w:val="1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Dimensioner transformerstationens beskyttende jordingsanlæg (BJ) og driftsmæssige jordingsanlæg (DJ)</w:t>
      </w:r>
      <w:r w:rsidRPr="006014DD">
        <w:rPr>
          <w:rFonts w:ascii="Times New Roman" w:hAnsi="Times New Roman"/>
          <w:sz w:val="24"/>
          <w:szCs w:val="24"/>
        </w:rPr>
        <w:br/>
      </w:r>
    </w:p>
    <w:p w:rsidR="00356122" w:rsidRPr="006014DD" w:rsidRDefault="00356122" w:rsidP="00D33C1B">
      <w:pPr>
        <w:numPr>
          <w:ilvl w:val="1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6014DD">
        <w:rPr>
          <w:rFonts w:ascii="Times New Roman" w:hAnsi="Times New Roman"/>
          <w:sz w:val="24"/>
          <w:szCs w:val="24"/>
        </w:rPr>
        <w:t>Beregn den nye samlede kapacitive jord</w:t>
      </w:r>
      <w:r w:rsidR="000D13AE">
        <w:rPr>
          <w:rFonts w:ascii="Times New Roman" w:hAnsi="Times New Roman"/>
          <w:sz w:val="24"/>
          <w:szCs w:val="24"/>
        </w:rPr>
        <w:t>fejl</w:t>
      </w:r>
      <w:r w:rsidRPr="006014DD">
        <w:rPr>
          <w:rFonts w:ascii="Times New Roman" w:hAnsi="Times New Roman"/>
          <w:sz w:val="24"/>
          <w:szCs w:val="24"/>
        </w:rPr>
        <w:t>strøm og jordelektrodens maksimale overgangsmodstanden R</w:t>
      </w:r>
      <w:r w:rsidRPr="006014DD">
        <w:rPr>
          <w:rFonts w:ascii="Times New Roman" w:hAnsi="Times New Roman"/>
          <w:sz w:val="24"/>
          <w:szCs w:val="24"/>
          <w:vertAlign w:val="subscript"/>
        </w:rPr>
        <w:t>E</w:t>
      </w:r>
      <w:r w:rsidRPr="006014DD">
        <w:rPr>
          <w:rFonts w:ascii="Times New Roman" w:hAnsi="Times New Roman"/>
          <w:sz w:val="24"/>
          <w:szCs w:val="24"/>
        </w:rPr>
        <w:t xml:space="preserve"> til jord.</w:t>
      </w:r>
    </w:p>
    <w:p w:rsidR="00356122" w:rsidRPr="006014DD" w:rsidRDefault="00356122" w:rsidP="00D33C1B">
      <w:pPr>
        <w:rPr>
          <w:rFonts w:cs="Calibri"/>
        </w:rPr>
      </w:pPr>
      <w:r w:rsidRPr="006014DD">
        <w:rPr>
          <w:rFonts w:ascii="Times New Roman" w:hAnsi="Times New Roman"/>
          <w:b/>
          <w:bCs/>
          <w:sz w:val="36"/>
          <w:szCs w:val="36"/>
        </w:rPr>
        <w:br w:type="page"/>
      </w:r>
    </w:p>
    <w:p w:rsidR="00356122" w:rsidRPr="006014DD" w:rsidRDefault="00356122">
      <w:pPr>
        <w:pStyle w:val="Overskrift2"/>
        <w:rPr>
          <w:rFonts w:ascii="Calibri" w:hAnsi="Calibri" w:cs="Calibri"/>
          <w:u w:val="single"/>
        </w:rPr>
      </w:pPr>
      <w:r w:rsidRPr="006014DD">
        <w:rPr>
          <w:rFonts w:ascii="Calibri" w:hAnsi="Calibri" w:cs="Calibri"/>
          <w:u w:val="single"/>
        </w:rPr>
        <w:lastRenderedPageBreak/>
        <w:t>Opgave 2</w:t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  <w:r w:rsidRPr="00DF23FA">
        <w:rPr>
          <w:rFonts w:cs="Calibri"/>
          <w:b/>
          <w:sz w:val="24"/>
          <w:szCs w:val="24"/>
        </w:rPr>
        <w:t>Beskrivelse:</w:t>
      </w:r>
      <w:r w:rsidRPr="006014DD">
        <w:rPr>
          <w:rFonts w:cs="Calibri"/>
          <w:sz w:val="24"/>
          <w:szCs w:val="24"/>
        </w:rPr>
        <w:tab/>
        <w:t xml:space="preserve">En mindre virksomhed skal flytte til en ny adresse, og skal opføre en ny bygning, med tilhørende elinstallationer. </w:t>
      </w:r>
    </w:p>
    <w:p w:rsidR="00356122" w:rsidRPr="006014DD" w:rsidRDefault="00356122">
      <w:pPr>
        <w:ind w:left="260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Bilag 3:</w:t>
      </w:r>
      <w:r w:rsidRPr="006014DD"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>Plantegning</w:t>
      </w:r>
    </w:p>
    <w:p w:rsidR="00356122" w:rsidRPr="006014DD" w:rsidRDefault="00356122">
      <w:pPr>
        <w:ind w:left="3912" w:hanging="1304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Bilag 4:</w:t>
      </w:r>
      <w:r w:rsidRPr="006014DD">
        <w:rPr>
          <w:rFonts w:cs="Calibri"/>
          <w:sz w:val="24"/>
          <w:szCs w:val="24"/>
        </w:rPr>
        <w:tab/>
        <w:t xml:space="preserve">Tilslutningsværdier for </w:t>
      </w:r>
      <w:r w:rsidRPr="00B37611">
        <w:rPr>
          <w:rFonts w:cs="Calibri"/>
          <w:sz w:val="24"/>
          <w:szCs w:val="24"/>
        </w:rPr>
        <w:t>tavle</w:t>
      </w:r>
      <w:r w:rsidRPr="006014DD">
        <w:rPr>
          <w:rFonts w:cs="Calibri"/>
          <w:sz w:val="24"/>
          <w:szCs w:val="24"/>
        </w:rPr>
        <w:t xml:space="preserve"> –A1.</w:t>
      </w:r>
    </w:p>
    <w:p w:rsidR="00356122" w:rsidRPr="00EF105D" w:rsidRDefault="00356122" w:rsidP="00F35EC9">
      <w:pPr>
        <w:ind w:left="3912" w:hanging="1304"/>
        <w:rPr>
          <w:rFonts w:cs="Calibri"/>
          <w:sz w:val="24"/>
          <w:szCs w:val="24"/>
        </w:rPr>
      </w:pPr>
      <w:r w:rsidRPr="00EF105D">
        <w:rPr>
          <w:rFonts w:cs="Calibri"/>
          <w:sz w:val="24"/>
          <w:szCs w:val="24"/>
        </w:rPr>
        <w:t>Bilag 5:</w:t>
      </w:r>
      <w:r w:rsidRPr="00EF105D">
        <w:rPr>
          <w:rFonts w:cs="Calibri"/>
          <w:sz w:val="24"/>
          <w:szCs w:val="24"/>
        </w:rPr>
        <w:tab/>
        <w:t>Datablad for grundvandspumpe.</w:t>
      </w:r>
    </w:p>
    <w:p w:rsidR="00356122" w:rsidRPr="006014DD" w:rsidRDefault="00356122">
      <w:pPr>
        <w:ind w:left="3912" w:hanging="1304"/>
        <w:rPr>
          <w:rFonts w:cs="Calibri"/>
          <w:sz w:val="24"/>
          <w:szCs w:val="24"/>
        </w:rPr>
      </w:pPr>
    </w:p>
    <w:p w:rsidR="00356122" w:rsidRPr="006014DD" w:rsidRDefault="00356122" w:rsidP="00F047BE">
      <w:pPr>
        <w:ind w:left="2608" w:hanging="2608"/>
        <w:rPr>
          <w:rFonts w:cs="Calibri"/>
          <w:sz w:val="24"/>
          <w:szCs w:val="24"/>
        </w:rPr>
      </w:pPr>
      <w:r w:rsidRPr="00DF23FA">
        <w:rPr>
          <w:rFonts w:cs="Calibri"/>
          <w:b/>
          <w:sz w:val="24"/>
          <w:szCs w:val="24"/>
        </w:rPr>
        <w:t>Kortslutningsstrømme:</w:t>
      </w:r>
      <w:r w:rsidRPr="006014DD">
        <w:rPr>
          <w:rFonts w:cs="Calibri"/>
          <w:sz w:val="24"/>
          <w:szCs w:val="24"/>
        </w:rPr>
        <w:tab/>
        <w:t xml:space="preserve">Da installationen tilsluttes et kabellagt </w:t>
      </w:r>
      <w:r w:rsidRPr="00B37611">
        <w:rPr>
          <w:rFonts w:cs="Calibri"/>
          <w:sz w:val="24"/>
          <w:szCs w:val="24"/>
        </w:rPr>
        <w:t>forsyningsnet, kan der regnes</w:t>
      </w:r>
      <w:r w:rsidRPr="006014DD">
        <w:rPr>
          <w:rFonts w:cs="Calibri"/>
          <w:sz w:val="24"/>
          <w:szCs w:val="24"/>
        </w:rPr>
        <w:t xml:space="preserve"> med kortslutningsværdierne angivet i fællesregulativet ved forsyningspunktet, som i dette tilfælde er et kabelskab.</w:t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  <w:r w:rsidRPr="00DF23FA">
        <w:rPr>
          <w:rFonts w:cs="Calibri"/>
          <w:b/>
          <w:sz w:val="24"/>
          <w:szCs w:val="24"/>
        </w:rPr>
        <w:t>Systemjording:</w:t>
      </w:r>
      <w:r w:rsidRPr="006014DD">
        <w:rPr>
          <w:rFonts w:cs="Calibri"/>
          <w:sz w:val="24"/>
          <w:szCs w:val="24"/>
        </w:rPr>
        <w:tab/>
        <w:t>TT</w:t>
      </w:r>
    </w:p>
    <w:p w:rsidR="00356122" w:rsidRPr="006014DD" w:rsidRDefault="00356122">
      <w:pPr>
        <w:rPr>
          <w:rFonts w:cs="Calibri"/>
          <w:sz w:val="24"/>
          <w:szCs w:val="24"/>
        </w:rPr>
      </w:pPr>
    </w:p>
    <w:p w:rsidR="00356122" w:rsidRPr="0009643F" w:rsidRDefault="00356122" w:rsidP="00DF23FA">
      <w:pPr>
        <w:ind w:left="2552" w:hanging="2552"/>
        <w:rPr>
          <w:rFonts w:cs="Calibri"/>
          <w:b/>
          <w:sz w:val="24"/>
          <w:szCs w:val="24"/>
        </w:rPr>
      </w:pPr>
      <w:r w:rsidRPr="0009643F">
        <w:rPr>
          <w:rFonts w:cs="Calibri"/>
          <w:b/>
          <w:sz w:val="24"/>
          <w:szCs w:val="24"/>
        </w:rPr>
        <w:t>Installationens opbygning:</w:t>
      </w:r>
      <w:r w:rsidRPr="0009643F">
        <w:rPr>
          <w:rFonts w:cs="Calibri"/>
          <w:b/>
          <w:sz w:val="24"/>
          <w:szCs w:val="24"/>
        </w:rPr>
        <w:tab/>
      </w:r>
    </w:p>
    <w:p w:rsidR="00356122" w:rsidRDefault="00356122" w:rsidP="004263B2">
      <w:pPr>
        <w:ind w:left="2552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 xml:space="preserve">Stikledningen føres i jord direkte fra kabelskab og gennem </w:t>
      </w:r>
      <w:smartTag w:uri="urn:schemas-microsoft-com:office:smarttags" w:element="metricconverter">
        <w:smartTagPr>
          <w:attr w:name="ProductID" w:val="40 cm"/>
        </w:smartTagPr>
        <w:r w:rsidRPr="006014DD">
          <w:rPr>
            <w:rFonts w:cs="Calibri"/>
            <w:sz w:val="24"/>
            <w:szCs w:val="24"/>
          </w:rPr>
          <w:t>40 cm</w:t>
        </w:r>
      </w:smartTag>
      <w:r w:rsidRPr="006014DD">
        <w:rPr>
          <w:rFonts w:cs="Calibri"/>
          <w:sz w:val="24"/>
          <w:szCs w:val="24"/>
        </w:rPr>
        <w:t xml:space="preserve"> beton fundament direkte ind til tavle –A1</w:t>
      </w:r>
      <w:r>
        <w:rPr>
          <w:rFonts w:cs="Calibri"/>
          <w:sz w:val="24"/>
          <w:szCs w:val="24"/>
        </w:rPr>
        <w:t xml:space="preserve">. </w:t>
      </w:r>
      <w:r>
        <w:rPr>
          <w:rFonts w:cs="Calibri"/>
          <w:sz w:val="24"/>
          <w:szCs w:val="24"/>
        </w:rPr>
        <w:br/>
      </w:r>
      <w:r w:rsidRPr="006014DD">
        <w:rPr>
          <w:rFonts w:cs="Calibri"/>
          <w:sz w:val="24"/>
          <w:szCs w:val="24"/>
        </w:rPr>
        <w:t xml:space="preserve">Stikledningen føres ikke sammen med andre strømkredse. </w:t>
      </w:r>
    </w:p>
    <w:p w:rsidR="00356122" w:rsidRDefault="00494672" w:rsidP="004263B2">
      <w:pPr>
        <w:ind w:left="2552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Gruppeledningerne udgår samlet fremført</w:t>
      </w:r>
      <w:r w:rsidR="00356122" w:rsidRPr="006014DD">
        <w:rPr>
          <w:rFonts w:cs="Calibri"/>
          <w:sz w:val="24"/>
          <w:szCs w:val="24"/>
        </w:rPr>
        <w:t xml:space="preserve"> fra toppen af </w:t>
      </w:r>
      <w:r w:rsidR="00356122" w:rsidRPr="00A23785">
        <w:rPr>
          <w:rFonts w:cs="Calibri"/>
          <w:sz w:val="24"/>
          <w:szCs w:val="24"/>
        </w:rPr>
        <w:t>tavle-A1 og med</w:t>
      </w:r>
      <w:r w:rsidR="00356122">
        <w:rPr>
          <w:rFonts w:cs="Calibri"/>
          <w:sz w:val="24"/>
          <w:szCs w:val="24"/>
        </w:rPr>
        <w:t xml:space="preserve"> enkelt lag på kabelstige</w:t>
      </w:r>
      <w:r w:rsidR="00356122" w:rsidRPr="006014DD">
        <w:rPr>
          <w:rFonts w:cs="Calibri"/>
          <w:sz w:val="24"/>
          <w:szCs w:val="24"/>
        </w:rPr>
        <w:t>.</w:t>
      </w:r>
      <w:r w:rsidR="00356122">
        <w:rPr>
          <w:rFonts w:cs="Calibri"/>
          <w:sz w:val="24"/>
          <w:szCs w:val="24"/>
        </w:rPr>
        <w:t xml:space="preserve"> </w:t>
      </w:r>
    </w:p>
    <w:p w:rsidR="00356122" w:rsidRPr="004263B2" w:rsidRDefault="00356122" w:rsidP="004263B2">
      <w:pPr>
        <w:ind w:left="2552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Alle ikke benævnte kabler har en belastningsgrad ≤ 0,3.</w:t>
      </w:r>
    </w:p>
    <w:p w:rsidR="00356122" w:rsidRDefault="00356122" w:rsidP="004263B2">
      <w:pPr>
        <w:ind w:left="2552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Føringsveje: </w:t>
      </w:r>
      <w:r>
        <w:rPr>
          <w:rFonts w:cs="Calibri"/>
          <w:sz w:val="24"/>
          <w:szCs w:val="24"/>
        </w:rPr>
        <w:br/>
        <w:t>K</w:t>
      </w:r>
      <w:r w:rsidRPr="006014DD">
        <w:rPr>
          <w:rFonts w:cs="Calibri"/>
          <w:sz w:val="24"/>
          <w:szCs w:val="24"/>
        </w:rPr>
        <w:t xml:space="preserve">abelstigerne </w:t>
      </w:r>
      <w:r>
        <w:rPr>
          <w:rFonts w:cs="Calibri"/>
          <w:sz w:val="24"/>
          <w:szCs w:val="24"/>
        </w:rPr>
        <w:t xml:space="preserve">føres </w:t>
      </w:r>
      <w:r w:rsidRPr="006014DD">
        <w:rPr>
          <w:rFonts w:cs="Calibri"/>
          <w:sz w:val="24"/>
          <w:szCs w:val="24"/>
        </w:rPr>
        <w:t>som vist på bilag 3</w:t>
      </w:r>
      <w:r>
        <w:rPr>
          <w:rFonts w:cs="Calibri"/>
          <w:sz w:val="24"/>
          <w:szCs w:val="24"/>
        </w:rPr>
        <w:t xml:space="preserve"> umiddelbart under lofterne</w:t>
      </w:r>
      <w:r w:rsidRPr="006014DD">
        <w:rPr>
          <w:rFonts w:cs="Calibri"/>
          <w:sz w:val="24"/>
          <w:szCs w:val="24"/>
        </w:rPr>
        <w:t xml:space="preserve">. </w:t>
      </w:r>
      <w:r>
        <w:rPr>
          <w:rFonts w:cs="Calibri"/>
          <w:sz w:val="24"/>
          <w:szCs w:val="24"/>
        </w:rPr>
        <w:t>F</w:t>
      </w:r>
      <w:r w:rsidRPr="006014DD">
        <w:rPr>
          <w:rFonts w:cs="Calibri"/>
          <w:sz w:val="24"/>
          <w:szCs w:val="24"/>
        </w:rPr>
        <w:t xml:space="preserve">ra kabelstigerne og ned til brugsgenstandenes tilslutningssteder oplægges kablerne alene direkte på en væg af beton. </w:t>
      </w:r>
      <w:r>
        <w:rPr>
          <w:rFonts w:cs="Calibri"/>
          <w:sz w:val="24"/>
          <w:szCs w:val="24"/>
        </w:rPr>
        <w:t>Kablerne mellem stueplan og kælderplan f</w:t>
      </w:r>
      <w:r w:rsidR="00A23785">
        <w:rPr>
          <w:rFonts w:cs="Calibri"/>
          <w:sz w:val="24"/>
          <w:szCs w:val="24"/>
        </w:rPr>
        <w:t>øres gennem en etageadskillelse</w:t>
      </w:r>
      <w:r>
        <w:rPr>
          <w:rFonts w:cs="Calibri"/>
          <w:sz w:val="24"/>
          <w:szCs w:val="24"/>
        </w:rPr>
        <w:t xml:space="preserve"> på </w:t>
      </w:r>
      <w:smartTag w:uri="urn:schemas-microsoft-com:office:smarttags" w:element="metricconverter">
        <w:smartTagPr>
          <w:attr w:name="ProductID" w:val="30 cm"/>
        </w:smartTagPr>
        <w:r>
          <w:rPr>
            <w:rFonts w:cs="Calibri"/>
            <w:sz w:val="24"/>
            <w:szCs w:val="24"/>
          </w:rPr>
          <w:t>30 cm</w:t>
        </w:r>
      </w:smartTag>
      <w:r>
        <w:rPr>
          <w:rFonts w:cs="Calibri"/>
          <w:sz w:val="24"/>
          <w:szCs w:val="24"/>
        </w:rPr>
        <w:t xml:space="preserve"> </w:t>
      </w:r>
      <w:r w:rsidRPr="006014DD">
        <w:rPr>
          <w:rFonts w:cs="Calibri"/>
          <w:sz w:val="24"/>
          <w:szCs w:val="24"/>
        </w:rPr>
        <w:t>(</w:t>
      </w:r>
      <w:r>
        <w:rPr>
          <w:rFonts w:cs="Calibri"/>
          <w:sz w:val="24"/>
          <w:szCs w:val="24"/>
        </w:rPr>
        <w:t>Gennemføringen</w:t>
      </w:r>
      <w:r w:rsidRPr="006014DD">
        <w:rPr>
          <w:rFonts w:cs="Calibri"/>
          <w:sz w:val="24"/>
          <w:szCs w:val="24"/>
        </w:rPr>
        <w:t xml:space="preserve"> lukkes med brandhæmmende fuge).</w:t>
      </w:r>
      <w:r>
        <w:rPr>
          <w:rFonts w:cs="Calibri"/>
          <w:sz w:val="24"/>
          <w:szCs w:val="24"/>
        </w:rPr>
        <w:t xml:space="preserve"> </w:t>
      </w:r>
    </w:p>
    <w:p w:rsidR="00356122" w:rsidRPr="006014DD" w:rsidRDefault="00356122" w:rsidP="004263B2">
      <w:pPr>
        <w:ind w:left="2552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Fra toppen a</w:t>
      </w:r>
      <w:r w:rsidR="00313C2C" w:rsidRPr="00B37611">
        <w:rPr>
          <w:rFonts w:cs="Calibri"/>
          <w:sz w:val="24"/>
          <w:szCs w:val="24"/>
        </w:rPr>
        <w:t>f</w:t>
      </w:r>
      <w:r>
        <w:rPr>
          <w:rFonts w:cs="Calibri"/>
          <w:sz w:val="24"/>
          <w:szCs w:val="24"/>
        </w:rPr>
        <w:t xml:space="preserve"> tavle</w:t>
      </w:r>
      <w:r w:rsidRPr="00B37611">
        <w:rPr>
          <w:rFonts w:cs="Calibri"/>
          <w:sz w:val="24"/>
          <w:szCs w:val="24"/>
        </w:rPr>
        <w:t>n</w:t>
      </w:r>
      <w:r w:rsidR="00313C2C">
        <w:rPr>
          <w:rFonts w:cs="Calibri"/>
          <w:sz w:val="24"/>
          <w:szCs w:val="24"/>
        </w:rPr>
        <w:t xml:space="preserve"> </w:t>
      </w:r>
      <w:r w:rsidR="00313C2C" w:rsidRPr="00B37611">
        <w:rPr>
          <w:rFonts w:cs="Calibri"/>
          <w:sz w:val="24"/>
          <w:szCs w:val="24"/>
        </w:rPr>
        <w:t>–A1</w:t>
      </w:r>
      <w:r>
        <w:rPr>
          <w:rFonts w:cs="Calibri"/>
          <w:sz w:val="24"/>
          <w:szCs w:val="24"/>
        </w:rPr>
        <w:t xml:space="preserve"> til kælderloftet er der </w:t>
      </w:r>
      <w:smartTag w:uri="urn:schemas-microsoft-com:office:smarttags" w:element="metricconverter">
        <w:smartTagPr>
          <w:attr w:name="ProductID" w:val="1,2 m"/>
        </w:smartTagPr>
        <w:r>
          <w:rPr>
            <w:rFonts w:cs="Calibri"/>
            <w:sz w:val="24"/>
            <w:szCs w:val="24"/>
          </w:rPr>
          <w:t>1,2 m</w:t>
        </w:r>
      </w:smartTag>
      <w:r>
        <w:rPr>
          <w:rFonts w:cs="Calibri"/>
          <w:sz w:val="24"/>
          <w:szCs w:val="24"/>
        </w:rPr>
        <w:t xml:space="preserve">. </w:t>
      </w:r>
    </w:p>
    <w:p w:rsidR="00356122" w:rsidRPr="006014DD" w:rsidRDefault="00356122" w:rsidP="002D602D">
      <w:pPr>
        <w:ind w:left="2608" w:hanging="2608"/>
        <w:rPr>
          <w:rFonts w:cs="Calibri"/>
        </w:rPr>
      </w:pPr>
      <w:r w:rsidRPr="006014DD">
        <w:rPr>
          <w:rFonts w:cs="Calibri"/>
          <w:color w:val="FF0000"/>
        </w:rPr>
        <w:tab/>
      </w:r>
      <w:r w:rsidRPr="006014DD">
        <w:rPr>
          <w:rFonts w:cs="Calibri"/>
          <w:sz w:val="24"/>
          <w:szCs w:val="24"/>
        </w:rPr>
        <w:t>Tavle –A1 udført som klasse II tavle</w:t>
      </w:r>
      <w:r>
        <w:rPr>
          <w:rFonts w:cs="Calibri"/>
          <w:sz w:val="24"/>
          <w:szCs w:val="24"/>
        </w:rPr>
        <w:t xml:space="preserve"> og er placeret i </w:t>
      </w:r>
      <w:r w:rsidRPr="00B37611">
        <w:rPr>
          <w:rFonts w:cs="Calibri"/>
          <w:sz w:val="24"/>
          <w:szCs w:val="24"/>
        </w:rPr>
        <w:t>kælderen, se</w:t>
      </w:r>
      <w:r w:rsidRPr="004263B2">
        <w:rPr>
          <w:rFonts w:cs="Calibri"/>
          <w:sz w:val="24"/>
          <w:szCs w:val="24"/>
        </w:rPr>
        <w:t xml:space="preserve"> bilag 3</w:t>
      </w:r>
      <w:r w:rsidRPr="006014DD">
        <w:rPr>
          <w:rFonts w:cs="Calibri"/>
          <w:sz w:val="24"/>
          <w:szCs w:val="24"/>
        </w:rPr>
        <w:t>.</w:t>
      </w:r>
    </w:p>
    <w:p w:rsidR="00356122" w:rsidRPr="006014DD" w:rsidRDefault="00356122" w:rsidP="00093458">
      <w:pPr>
        <w:pStyle w:val="Brdtekstindrykning"/>
        <w:rPr>
          <w:rFonts w:ascii="Calibri" w:hAnsi="Calibri" w:cs="Calibri"/>
        </w:rPr>
      </w:pPr>
      <w:r w:rsidRPr="006014DD">
        <w:rPr>
          <w:rFonts w:ascii="Calibri" w:hAnsi="Calibri" w:cs="Calibri"/>
          <w:color w:val="FF0000"/>
        </w:rPr>
        <w:tab/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  <w:r w:rsidRPr="006014DD">
        <w:rPr>
          <w:rFonts w:cs="Calibri"/>
          <w:color w:val="FF0000"/>
          <w:sz w:val="24"/>
          <w:szCs w:val="24"/>
        </w:rPr>
        <w:br w:type="page"/>
      </w:r>
      <w:r w:rsidRPr="006014DD">
        <w:rPr>
          <w:rFonts w:cs="Calibri"/>
          <w:sz w:val="24"/>
          <w:szCs w:val="24"/>
        </w:rPr>
        <w:lastRenderedPageBreak/>
        <w:t>Ledningstyper:</w:t>
      </w:r>
      <w:r w:rsidRPr="006014DD">
        <w:rPr>
          <w:rFonts w:cs="Calibri"/>
          <w:sz w:val="24"/>
          <w:szCs w:val="24"/>
        </w:rPr>
        <w:tab/>
        <w:t xml:space="preserve">Stikledningen til tavle –A1 skal udføres </w:t>
      </w:r>
      <w:r w:rsidR="00494672">
        <w:rPr>
          <w:rFonts w:cs="Calibri"/>
          <w:sz w:val="24"/>
          <w:szCs w:val="24"/>
        </w:rPr>
        <w:t>med</w:t>
      </w:r>
      <w:r w:rsidRPr="006014DD">
        <w:rPr>
          <w:rFonts w:cs="Calibri"/>
          <w:sz w:val="24"/>
          <w:szCs w:val="24"/>
        </w:rPr>
        <w:t xml:space="preserve"> aluminium</w:t>
      </w:r>
      <w:r w:rsidR="00494672">
        <w:rPr>
          <w:rFonts w:cs="Calibri"/>
          <w:sz w:val="24"/>
          <w:szCs w:val="24"/>
        </w:rPr>
        <w:t xml:space="preserve"> som ledermateriale</w:t>
      </w:r>
      <w:r w:rsidRPr="006014DD">
        <w:rPr>
          <w:rFonts w:cs="Calibri"/>
          <w:sz w:val="24"/>
          <w:szCs w:val="24"/>
        </w:rPr>
        <w:t>. Alle andre kabler skal have ledermateriale af kobber.</w:t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ab/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Samtidighedsfaktor (Sf):</w:t>
      </w:r>
      <w:r w:rsidRPr="006014DD">
        <w:rPr>
          <w:rFonts w:cs="Calibri"/>
          <w:sz w:val="24"/>
          <w:szCs w:val="24"/>
        </w:rPr>
        <w:tab/>
        <w:t>Der skal overalt regnes med de værdier som er angivet i bilag 4.</w:t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Omgivelsestemperatur:</w:t>
      </w:r>
      <w:r w:rsidRPr="006014DD">
        <w:rPr>
          <w:rFonts w:cs="Calibri"/>
          <w:sz w:val="24"/>
          <w:szCs w:val="24"/>
        </w:rPr>
        <w:tab/>
        <w:t xml:space="preserve">I tavlerummet kan det forventes at den højeste døgnmiddeltemperatur kan antage </w:t>
      </w:r>
      <w:smartTag w:uri="urn:schemas-microsoft-com:office:smarttags" w:element="metricconverter">
        <w:smartTagPr>
          <w:attr w:name="ProductID" w:val="30 °C"/>
        </w:smartTagPr>
        <w:r w:rsidRPr="006014DD">
          <w:rPr>
            <w:rFonts w:cs="Calibri"/>
            <w:sz w:val="24"/>
            <w:szCs w:val="24"/>
          </w:rPr>
          <w:t>30 °C</w:t>
        </w:r>
      </w:smartTag>
      <w:r w:rsidRPr="006014DD">
        <w:rPr>
          <w:rFonts w:cs="Calibri"/>
          <w:sz w:val="24"/>
          <w:szCs w:val="24"/>
        </w:rPr>
        <w:t xml:space="preserve">, mens temperaturen i øvrige rum, kan </w:t>
      </w:r>
      <w:r w:rsidRPr="00313C2C">
        <w:rPr>
          <w:rFonts w:cs="Calibri"/>
          <w:sz w:val="24"/>
          <w:szCs w:val="24"/>
        </w:rPr>
        <w:t xml:space="preserve">sættes til </w:t>
      </w:r>
      <w:smartTag w:uri="urn:schemas-microsoft-com:office:smarttags" w:element="metricconverter">
        <w:smartTagPr>
          <w:attr w:name="ProductID" w:val="22 °C"/>
        </w:smartTagPr>
        <w:r w:rsidRPr="00313C2C">
          <w:rPr>
            <w:rFonts w:cs="Calibri"/>
            <w:sz w:val="24"/>
            <w:szCs w:val="24"/>
          </w:rPr>
          <w:t>22 °C</w:t>
        </w:r>
      </w:smartTag>
      <w:r w:rsidRPr="00B37611">
        <w:rPr>
          <w:rFonts w:cs="Calibri"/>
          <w:sz w:val="24"/>
          <w:szCs w:val="24"/>
        </w:rPr>
        <w:t xml:space="preserve">, og i </w:t>
      </w:r>
      <w:r w:rsidRPr="006014DD">
        <w:rPr>
          <w:rFonts w:cs="Calibri"/>
          <w:sz w:val="24"/>
          <w:szCs w:val="24"/>
        </w:rPr>
        <w:t xml:space="preserve">fundamentet </w:t>
      </w:r>
      <w:smartTag w:uri="urn:schemas-microsoft-com:office:smarttags" w:element="metricconverter">
        <w:smartTagPr>
          <w:attr w:name="ProductID" w:val="20 °C"/>
        </w:smartTagPr>
        <w:r w:rsidRPr="006014DD">
          <w:rPr>
            <w:rFonts w:cs="Calibri"/>
            <w:sz w:val="24"/>
            <w:szCs w:val="24"/>
          </w:rPr>
          <w:t>20 °C</w:t>
        </w:r>
      </w:smartTag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ab/>
        <w:t>Jordtemperaturen er 15° C</w:t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Termisk modstand:</w:t>
      </w:r>
      <w:r w:rsidRPr="006014DD">
        <w:rPr>
          <w:rFonts w:cs="Calibri"/>
          <w:sz w:val="24"/>
          <w:szCs w:val="24"/>
        </w:rPr>
        <w:tab/>
        <w:t>Jordens termiske modstand er 1,</w:t>
      </w:r>
      <w:r>
        <w:rPr>
          <w:rFonts w:cs="Calibri"/>
          <w:sz w:val="24"/>
          <w:szCs w:val="24"/>
        </w:rPr>
        <w:t>5</w:t>
      </w:r>
      <w:r w:rsidRPr="006014DD">
        <w:rPr>
          <w:rFonts w:cs="Calibri"/>
          <w:sz w:val="24"/>
          <w:szCs w:val="24"/>
        </w:rPr>
        <w:t xml:space="preserve"> K·m/W</w:t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</w:p>
    <w:p w:rsidR="00356122" w:rsidRPr="006014DD" w:rsidRDefault="00494672">
      <w:pPr>
        <w:ind w:left="2608" w:hanging="2608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Nominel spænding</w:t>
      </w:r>
      <w:r w:rsidR="00356122" w:rsidRPr="006014DD">
        <w:rPr>
          <w:rFonts w:cs="Calibri"/>
          <w:sz w:val="24"/>
          <w:szCs w:val="24"/>
        </w:rPr>
        <w:t>:</w:t>
      </w:r>
      <w:r w:rsidR="00356122" w:rsidRPr="006014DD">
        <w:rPr>
          <w:rFonts w:cs="Calibri"/>
          <w:sz w:val="24"/>
          <w:szCs w:val="24"/>
        </w:rPr>
        <w:tab/>
        <w:t>3x400/230 V.</w:t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Ledningslængder:</w:t>
      </w:r>
      <w:r w:rsidRPr="006014DD">
        <w:rPr>
          <w:rFonts w:cs="Calibri"/>
          <w:sz w:val="24"/>
          <w:szCs w:val="24"/>
        </w:rPr>
        <w:tab/>
      </w:r>
      <w:r w:rsidR="00494672">
        <w:rPr>
          <w:rFonts w:cs="Calibri"/>
          <w:sz w:val="24"/>
          <w:szCs w:val="24"/>
        </w:rPr>
        <w:t xml:space="preserve">Stikledningen kan sættes til 18 m. Alle andre </w:t>
      </w:r>
      <w:r w:rsidR="00337A75">
        <w:rPr>
          <w:rFonts w:cs="Calibri"/>
          <w:sz w:val="24"/>
          <w:szCs w:val="24"/>
        </w:rPr>
        <w:t>længder fremgår af</w:t>
      </w:r>
      <w:r w:rsidRPr="006014DD">
        <w:rPr>
          <w:rFonts w:cs="Calibri"/>
          <w:sz w:val="24"/>
          <w:szCs w:val="24"/>
        </w:rPr>
        <w:t xml:space="preserve"> bilag 4.</w:t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</w:p>
    <w:p w:rsidR="00356122" w:rsidRPr="006014DD" w:rsidRDefault="00356122" w:rsidP="00232B1F">
      <w:pPr>
        <w:pStyle w:val="Ingenafstand"/>
        <w:tabs>
          <w:tab w:val="left" w:pos="6521"/>
        </w:tabs>
        <w:ind w:left="2552" w:hanging="2550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Overstrømsbeskyttelse:</w:t>
      </w:r>
      <w:r w:rsidRPr="006014DD">
        <w:rPr>
          <w:rFonts w:cs="Calibri"/>
          <w:sz w:val="24"/>
          <w:szCs w:val="24"/>
        </w:rPr>
        <w:tab/>
        <w:t xml:space="preserve">Stikledning til tavle –A1: </w:t>
      </w:r>
      <w:r w:rsidRPr="006014DD">
        <w:rPr>
          <w:rFonts w:cs="Calibri"/>
          <w:sz w:val="24"/>
          <w:szCs w:val="24"/>
        </w:rPr>
        <w:tab/>
        <w:t>Diazed smeltesikring</w:t>
      </w:r>
      <w:r w:rsidR="00337A75">
        <w:rPr>
          <w:rFonts w:cs="Calibri"/>
          <w:sz w:val="24"/>
          <w:szCs w:val="24"/>
        </w:rPr>
        <w:t>er</w:t>
      </w:r>
      <w:r w:rsidRPr="006014DD">
        <w:rPr>
          <w:rFonts w:cs="Calibri"/>
          <w:sz w:val="24"/>
          <w:szCs w:val="24"/>
        </w:rPr>
        <w:t xml:space="preserve"> </w:t>
      </w:r>
    </w:p>
    <w:p w:rsidR="00356122" w:rsidRPr="006014DD" w:rsidRDefault="00356122" w:rsidP="0055637F">
      <w:pPr>
        <w:pStyle w:val="Ingenafstand"/>
        <w:tabs>
          <w:tab w:val="left" w:pos="6521"/>
        </w:tabs>
        <w:ind w:left="6520" w:hanging="2550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ab/>
      </w:r>
      <w:r w:rsidRPr="006014DD">
        <w:rPr>
          <w:rFonts w:cs="Calibri"/>
          <w:sz w:val="24"/>
          <w:szCs w:val="24"/>
        </w:rPr>
        <w:tab/>
        <w:t>anbragt i sikringsholder</w:t>
      </w:r>
      <w:r w:rsidR="0055637F">
        <w:rPr>
          <w:rFonts w:cs="Calibri"/>
          <w:sz w:val="24"/>
          <w:szCs w:val="24"/>
        </w:rPr>
        <w:t xml:space="preserve"> i kabelskab</w:t>
      </w:r>
    </w:p>
    <w:p w:rsidR="00356122" w:rsidRPr="006014DD" w:rsidRDefault="00356122" w:rsidP="00232B1F">
      <w:pPr>
        <w:tabs>
          <w:tab w:val="left" w:pos="2552"/>
          <w:tab w:val="left" w:pos="6521"/>
        </w:tabs>
        <w:ind w:left="6520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ab/>
      </w:r>
      <w:r w:rsidRPr="006014DD">
        <w:rPr>
          <w:rFonts w:cs="Calibri"/>
          <w:sz w:val="24"/>
          <w:szCs w:val="24"/>
        </w:rPr>
        <w:tab/>
        <w:t xml:space="preserve"> </w:t>
      </w:r>
    </w:p>
    <w:p w:rsidR="00356122" w:rsidRPr="006014DD" w:rsidRDefault="00356122" w:rsidP="00232B1F">
      <w:pPr>
        <w:tabs>
          <w:tab w:val="left" w:pos="6521"/>
        </w:tabs>
        <w:ind w:left="6520" w:hanging="396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Gruppe</w:t>
      </w:r>
      <w:r w:rsidR="00337A75">
        <w:rPr>
          <w:rFonts w:cs="Calibri"/>
          <w:sz w:val="24"/>
          <w:szCs w:val="24"/>
        </w:rPr>
        <w:t>ledning</w:t>
      </w:r>
      <w:r w:rsidR="00337A75">
        <w:rPr>
          <w:rFonts w:cs="Calibri"/>
          <w:sz w:val="24"/>
          <w:szCs w:val="24"/>
        </w:rPr>
        <w:tab/>
      </w:r>
      <w:r w:rsidR="00337A75">
        <w:rPr>
          <w:rFonts w:cs="Calibri"/>
          <w:sz w:val="24"/>
          <w:szCs w:val="24"/>
        </w:rPr>
        <w:tab/>
        <w:t>Sikringsløst.</w:t>
      </w:r>
    </w:p>
    <w:p w:rsidR="00356122" w:rsidRPr="006014DD" w:rsidRDefault="00356122">
      <w:pPr>
        <w:rPr>
          <w:rFonts w:cs="Calibri"/>
          <w:sz w:val="24"/>
          <w:szCs w:val="24"/>
        </w:rPr>
      </w:pPr>
    </w:p>
    <w:p w:rsidR="00356122" w:rsidRPr="006014DD" w:rsidRDefault="00356122">
      <w:pPr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Beskyttelse mod indirekte berøring:</w:t>
      </w:r>
      <w:r w:rsidRPr="006014DD">
        <w:rPr>
          <w:rFonts w:cs="Calibri"/>
          <w:sz w:val="24"/>
          <w:szCs w:val="24"/>
        </w:rPr>
        <w:tab/>
      </w:r>
    </w:p>
    <w:p w:rsidR="00337A75" w:rsidRDefault="00356122" w:rsidP="00487D00">
      <w:pPr>
        <w:ind w:left="2608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Der skal v</w:t>
      </w:r>
      <w:r w:rsidRPr="006014DD">
        <w:rPr>
          <w:rFonts w:cs="Calibri"/>
          <w:sz w:val="24"/>
          <w:szCs w:val="24"/>
        </w:rPr>
        <w:t xml:space="preserve">ælges en lovlig og brugbar løsning. Der må dog ikke anvendes HPFI-afbryder, hvor sikkerhedsstyrelsen specifikt har nævnt det som en driftsteknisk </w:t>
      </w:r>
      <w:r w:rsidRPr="00B37611">
        <w:rPr>
          <w:rFonts w:cs="Calibri"/>
          <w:sz w:val="24"/>
          <w:szCs w:val="24"/>
        </w:rPr>
        <w:t>grund for</w:t>
      </w:r>
      <w:r w:rsidRPr="006014DD">
        <w:rPr>
          <w:rFonts w:cs="Calibri"/>
          <w:sz w:val="24"/>
          <w:szCs w:val="24"/>
        </w:rPr>
        <w:t xml:space="preserve"> undtagelse af anvendelse </w:t>
      </w:r>
      <w:r w:rsidR="00313C2C" w:rsidRPr="00B37611">
        <w:rPr>
          <w:rFonts w:cs="Calibri"/>
          <w:sz w:val="24"/>
          <w:szCs w:val="24"/>
        </w:rPr>
        <w:t>af</w:t>
      </w:r>
      <w:r w:rsidR="00313C2C">
        <w:rPr>
          <w:rFonts w:cs="Calibri"/>
          <w:sz w:val="24"/>
          <w:szCs w:val="24"/>
        </w:rPr>
        <w:t xml:space="preserve"> </w:t>
      </w:r>
      <w:r w:rsidRPr="006014DD">
        <w:rPr>
          <w:rFonts w:cs="Calibri"/>
          <w:sz w:val="24"/>
          <w:szCs w:val="24"/>
        </w:rPr>
        <w:t>HPFI-afbryder.</w:t>
      </w:r>
    </w:p>
    <w:p w:rsidR="00356122" w:rsidRPr="006014DD" w:rsidRDefault="00337A75" w:rsidP="00487D00">
      <w:pPr>
        <w:ind w:left="2608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Sik-meddelelse nr. 19/09 nævner pumpebrønde til dræning af kældre som en driftsteknisk grund.</w:t>
      </w:r>
      <w:r w:rsidR="00356122" w:rsidRPr="006014DD">
        <w:rPr>
          <w:rFonts w:cs="Calibri"/>
          <w:sz w:val="24"/>
          <w:szCs w:val="24"/>
        </w:rPr>
        <w:t xml:space="preserve"> </w:t>
      </w:r>
    </w:p>
    <w:p w:rsidR="00356122" w:rsidRPr="006014DD" w:rsidRDefault="00356122">
      <w:pPr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ab/>
      </w: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</w:p>
    <w:p w:rsidR="00356122" w:rsidRPr="006014DD" w:rsidRDefault="00356122">
      <w:pPr>
        <w:ind w:left="2608" w:hanging="260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Generelt:</w:t>
      </w:r>
      <w:r w:rsidRPr="006014DD">
        <w:rPr>
          <w:rFonts w:cs="Calibri"/>
          <w:sz w:val="24"/>
          <w:szCs w:val="24"/>
        </w:rPr>
        <w:tab/>
        <w:t>Der skal tages hensyn til de startstrømme</w:t>
      </w:r>
      <w:r>
        <w:rPr>
          <w:rFonts w:cs="Calibri"/>
          <w:sz w:val="24"/>
          <w:szCs w:val="24"/>
        </w:rPr>
        <w:t xml:space="preserve"> og samtidighedsfaktorer</w:t>
      </w:r>
      <w:r w:rsidRPr="006014DD">
        <w:rPr>
          <w:rFonts w:cs="Calibri"/>
          <w:sz w:val="24"/>
          <w:szCs w:val="24"/>
        </w:rPr>
        <w:t xml:space="preserve"> som er </w:t>
      </w:r>
      <w:r w:rsidRPr="00455154">
        <w:rPr>
          <w:rFonts w:cs="Calibri"/>
          <w:sz w:val="24"/>
          <w:szCs w:val="24"/>
        </w:rPr>
        <w:t>beskrevet i bilag 4. Der</w:t>
      </w:r>
      <w:r w:rsidRPr="006014DD">
        <w:rPr>
          <w:rFonts w:cs="Calibri"/>
          <w:sz w:val="24"/>
          <w:szCs w:val="24"/>
        </w:rPr>
        <w:t xml:space="preserve"> forekommer ikke samtidigt start af maskiner. </w:t>
      </w:r>
    </w:p>
    <w:p w:rsidR="00356122" w:rsidRPr="006014DD" w:rsidRDefault="00356122" w:rsidP="005A4712">
      <w:pPr>
        <w:pStyle w:val="Brdtekstindrykning"/>
        <w:rPr>
          <w:rFonts w:ascii="Calibri" w:hAnsi="Calibri" w:cs="Calibri"/>
        </w:rPr>
      </w:pPr>
      <w:r w:rsidRPr="006014DD">
        <w:rPr>
          <w:rFonts w:ascii="Calibri" w:hAnsi="Calibri" w:cs="Calibri"/>
        </w:rPr>
        <w:tab/>
        <w:t xml:space="preserve">Ved besvarelsen skal der vedlægges dokumentation for valg af mindst tilladte/anvendelige ledningstværsnit og materiel. </w:t>
      </w:r>
    </w:p>
    <w:p w:rsidR="00356122" w:rsidRPr="006014DD" w:rsidRDefault="00356122" w:rsidP="00937AD0">
      <w:pPr>
        <w:ind w:left="260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 xml:space="preserve">Der kræves kun beregninger til kontrol af spændingsfald, af kortslutningsbeskyttelse og af effektivitet af beskyttelse mod indirekte berøring, hvor dette er efterspurgt i det følgende. </w:t>
      </w:r>
    </w:p>
    <w:p w:rsidR="00356122" w:rsidRPr="006014DD" w:rsidRDefault="00356122" w:rsidP="00937AD0">
      <w:pPr>
        <w:ind w:left="2608"/>
        <w:rPr>
          <w:rFonts w:cs="Calibri"/>
          <w:sz w:val="24"/>
          <w:szCs w:val="24"/>
        </w:rPr>
      </w:pPr>
      <w:r w:rsidRPr="006014DD">
        <w:rPr>
          <w:rFonts w:cs="Calibri"/>
          <w:sz w:val="24"/>
          <w:szCs w:val="24"/>
        </w:rPr>
        <w:t>Ved valg af</w:t>
      </w:r>
      <w:r>
        <w:rPr>
          <w:rFonts w:cs="Calibri"/>
          <w:sz w:val="24"/>
          <w:szCs w:val="24"/>
        </w:rPr>
        <w:t xml:space="preserve"> automatsikring,</w:t>
      </w:r>
      <w:r w:rsidRPr="006014DD">
        <w:rPr>
          <w:rFonts w:cs="Calibri"/>
          <w:sz w:val="24"/>
          <w:szCs w:val="24"/>
        </w:rPr>
        <w:t xml:space="preserve"> maksimalafbryder</w:t>
      </w:r>
      <w:r>
        <w:rPr>
          <w:rFonts w:cs="Calibri"/>
          <w:sz w:val="24"/>
          <w:szCs w:val="24"/>
        </w:rPr>
        <w:t xml:space="preserve"> eller </w:t>
      </w:r>
      <w:r w:rsidRPr="00B37611">
        <w:rPr>
          <w:rFonts w:cs="Calibri"/>
          <w:sz w:val="24"/>
          <w:szCs w:val="24"/>
        </w:rPr>
        <w:t>håndbetjent motorværn</w:t>
      </w:r>
      <w:r>
        <w:rPr>
          <w:rFonts w:cs="Calibri"/>
          <w:sz w:val="24"/>
          <w:szCs w:val="24"/>
        </w:rPr>
        <w:t xml:space="preserve">, </w:t>
      </w:r>
      <w:r w:rsidRPr="006014DD">
        <w:rPr>
          <w:rFonts w:cs="Calibri"/>
          <w:sz w:val="24"/>
          <w:szCs w:val="24"/>
        </w:rPr>
        <w:t xml:space="preserve">skal der altid udføres kontrol af brydeevne og kortslutningsudløserens indstilling. </w:t>
      </w:r>
    </w:p>
    <w:p w:rsidR="00356122" w:rsidRPr="006014DD" w:rsidRDefault="00356122" w:rsidP="00961167">
      <w:pPr>
        <w:ind w:left="1276" w:hanging="1276"/>
        <w:rPr>
          <w:rFonts w:cs="Calibri"/>
          <w:sz w:val="24"/>
          <w:szCs w:val="28"/>
        </w:rPr>
      </w:pPr>
      <w:r w:rsidRPr="006014DD">
        <w:rPr>
          <w:rFonts w:cs="Calibri"/>
          <w:color w:val="FF0000"/>
          <w:sz w:val="24"/>
          <w:szCs w:val="24"/>
        </w:rPr>
        <w:br w:type="page"/>
      </w:r>
      <w:r w:rsidRPr="006014DD">
        <w:rPr>
          <w:rFonts w:cs="Calibri"/>
          <w:sz w:val="24"/>
          <w:szCs w:val="28"/>
        </w:rPr>
        <w:lastRenderedPageBreak/>
        <w:t>2.1</w:t>
      </w:r>
      <w:r w:rsidRPr="006014DD">
        <w:rPr>
          <w:rFonts w:cs="Calibri"/>
          <w:sz w:val="24"/>
          <w:szCs w:val="28"/>
        </w:rPr>
        <w:tab/>
        <w:t xml:space="preserve">Dimensioner stikledningen og tilhørende beskyttelsesudstyr til tavle –A1. </w:t>
      </w:r>
    </w:p>
    <w:p w:rsidR="00356122" w:rsidRPr="003F30A9" w:rsidRDefault="00356122">
      <w:pPr>
        <w:rPr>
          <w:rFonts w:cs="Calibri"/>
          <w:sz w:val="24"/>
          <w:szCs w:val="28"/>
        </w:rPr>
      </w:pPr>
    </w:p>
    <w:p w:rsidR="00356122" w:rsidRPr="006014DD" w:rsidRDefault="00337A75" w:rsidP="00AE2BA2">
      <w:pPr>
        <w:tabs>
          <w:tab w:val="left" w:pos="1276"/>
        </w:tabs>
        <w:ind w:left="1276" w:hanging="1276"/>
        <w:rPr>
          <w:rFonts w:cs="Calibri"/>
          <w:strike/>
          <w:sz w:val="24"/>
          <w:szCs w:val="28"/>
        </w:rPr>
      </w:pPr>
      <w:r>
        <w:rPr>
          <w:rFonts w:cs="Calibri"/>
          <w:sz w:val="24"/>
          <w:szCs w:val="28"/>
        </w:rPr>
        <w:t>2.2</w:t>
      </w:r>
      <w:r w:rsidR="00356122" w:rsidRPr="006014DD">
        <w:rPr>
          <w:rFonts w:cs="Calibri"/>
          <w:sz w:val="24"/>
          <w:szCs w:val="28"/>
        </w:rPr>
        <w:tab/>
        <w:t xml:space="preserve">Dimensioner gruppeledning og tilhørende beskyttelsesudstyr fra </w:t>
      </w:r>
      <w:r w:rsidR="00356122" w:rsidRPr="00997E01">
        <w:rPr>
          <w:rFonts w:cs="Calibri"/>
          <w:sz w:val="24"/>
          <w:szCs w:val="28"/>
        </w:rPr>
        <w:t>tavle –A1</w:t>
      </w:r>
      <w:r w:rsidR="00356122" w:rsidRPr="006014DD">
        <w:rPr>
          <w:rFonts w:cs="Calibri"/>
          <w:sz w:val="24"/>
          <w:szCs w:val="28"/>
        </w:rPr>
        <w:t xml:space="preserve"> til </w:t>
      </w:r>
      <w:smartTag w:uri="urn:schemas-microsoft-com:office:smarttags" w:element="metricconverter">
        <w:smartTagPr>
          <w:attr w:name="ProductID" w:val="3 m"/>
        </w:smartTagPr>
        <w:r w:rsidR="00356122" w:rsidRPr="006014DD">
          <w:rPr>
            <w:rFonts w:cs="Calibri"/>
            <w:sz w:val="24"/>
            <w:szCs w:val="28"/>
          </w:rPr>
          <w:t>3 m</w:t>
        </w:r>
      </w:smartTag>
      <w:r w:rsidR="00356122" w:rsidRPr="006014DD">
        <w:rPr>
          <w:rFonts w:cs="Calibri"/>
          <w:sz w:val="24"/>
          <w:szCs w:val="28"/>
        </w:rPr>
        <w:t xml:space="preserve"> høj </w:t>
      </w:r>
      <w:r w:rsidR="00356122" w:rsidRPr="00313C2C">
        <w:rPr>
          <w:rFonts w:cs="Calibri"/>
          <w:sz w:val="24"/>
          <w:szCs w:val="28"/>
        </w:rPr>
        <w:t>rulleport</w:t>
      </w:r>
    </w:p>
    <w:p w:rsidR="00356122" w:rsidRPr="006014DD" w:rsidRDefault="00356122" w:rsidP="00E87EB5">
      <w:pPr>
        <w:rPr>
          <w:rFonts w:cs="Calibri"/>
          <w:sz w:val="24"/>
          <w:szCs w:val="24"/>
        </w:rPr>
      </w:pPr>
    </w:p>
    <w:p w:rsidR="00E51D1B" w:rsidRPr="006014DD" w:rsidRDefault="00337A75" w:rsidP="00E51D1B">
      <w:pPr>
        <w:ind w:left="1276" w:hanging="1276"/>
        <w:rPr>
          <w:rFonts w:asciiTheme="minorHAnsi" w:hAnsiTheme="minorHAnsi" w:cstheme="minorHAnsi"/>
          <w:sz w:val="24"/>
          <w:szCs w:val="28"/>
        </w:rPr>
      </w:pPr>
      <w:r>
        <w:rPr>
          <w:rFonts w:cs="Calibri"/>
          <w:sz w:val="24"/>
          <w:szCs w:val="24"/>
        </w:rPr>
        <w:t>2.3</w:t>
      </w:r>
      <w:r w:rsidR="00356122" w:rsidRPr="006014DD">
        <w:rPr>
          <w:rFonts w:cs="Calibri"/>
          <w:sz w:val="24"/>
          <w:szCs w:val="28"/>
        </w:rPr>
        <w:tab/>
        <w:t xml:space="preserve">Dimensioner gruppeledning og tilhørende beskyttelsesudstyr </w:t>
      </w:r>
      <w:r w:rsidR="00356122" w:rsidRPr="00313C2C">
        <w:rPr>
          <w:rFonts w:cs="Calibri"/>
          <w:sz w:val="24"/>
          <w:szCs w:val="28"/>
        </w:rPr>
        <w:t>fra</w:t>
      </w:r>
      <w:r w:rsidR="00356122" w:rsidRPr="00997E01">
        <w:rPr>
          <w:rFonts w:cs="Calibri"/>
          <w:sz w:val="24"/>
          <w:szCs w:val="28"/>
        </w:rPr>
        <w:t xml:space="preserve"> tavle –A1 til </w:t>
      </w:r>
      <w:r w:rsidR="00E51D1B">
        <w:rPr>
          <w:rFonts w:asciiTheme="minorHAnsi" w:hAnsiTheme="minorHAnsi" w:cstheme="minorHAnsi"/>
          <w:sz w:val="24"/>
          <w:szCs w:val="28"/>
        </w:rPr>
        <w:t xml:space="preserve">tilslutningsstedet for </w:t>
      </w:r>
      <w:r w:rsidR="00E51D1B" w:rsidRPr="006014DD">
        <w:rPr>
          <w:rFonts w:asciiTheme="minorHAnsi" w:hAnsiTheme="minorHAnsi" w:cstheme="minorHAnsi"/>
          <w:sz w:val="24"/>
          <w:szCs w:val="28"/>
        </w:rPr>
        <w:t>grundvandspumpe</w:t>
      </w:r>
      <w:r w:rsidR="00E51D1B">
        <w:rPr>
          <w:rFonts w:asciiTheme="minorHAnsi" w:hAnsiTheme="minorHAnsi" w:cstheme="minorHAnsi"/>
          <w:sz w:val="24"/>
          <w:szCs w:val="28"/>
        </w:rPr>
        <w:t>,</w:t>
      </w:r>
      <w:r w:rsidR="00E51D1B" w:rsidRPr="006014DD">
        <w:rPr>
          <w:rFonts w:asciiTheme="minorHAnsi" w:hAnsiTheme="minorHAnsi" w:cstheme="minorHAnsi"/>
          <w:sz w:val="24"/>
          <w:szCs w:val="28"/>
        </w:rPr>
        <w:t xml:space="preserve"> til dræning af kælder.</w:t>
      </w:r>
    </w:p>
    <w:p w:rsidR="00356122" w:rsidRPr="006014DD" w:rsidRDefault="00356122" w:rsidP="00E30475">
      <w:pPr>
        <w:ind w:left="1276" w:hanging="1276"/>
        <w:rPr>
          <w:rFonts w:cs="Calibri"/>
          <w:sz w:val="24"/>
          <w:szCs w:val="24"/>
        </w:rPr>
      </w:pPr>
    </w:p>
    <w:p w:rsidR="00356122" w:rsidRPr="006014DD" w:rsidRDefault="00337A75" w:rsidP="00487D00">
      <w:pPr>
        <w:ind w:left="1276" w:hanging="1276"/>
        <w:rPr>
          <w:rFonts w:cs="Calibri"/>
          <w:color w:val="FF0000"/>
          <w:sz w:val="24"/>
          <w:szCs w:val="28"/>
        </w:rPr>
      </w:pPr>
      <w:r>
        <w:rPr>
          <w:rFonts w:cs="Calibri"/>
          <w:sz w:val="24"/>
          <w:szCs w:val="28"/>
        </w:rPr>
        <w:t>2.4</w:t>
      </w:r>
      <w:r w:rsidR="00356122" w:rsidRPr="006014DD">
        <w:rPr>
          <w:rFonts w:cs="Calibri"/>
          <w:sz w:val="24"/>
          <w:szCs w:val="28"/>
        </w:rPr>
        <w:tab/>
        <w:t>Undersøg om gruppeledningen til grundvandspumpen er kortslutningsbeskyttet.</w:t>
      </w:r>
    </w:p>
    <w:p w:rsidR="00356122" w:rsidRPr="006014DD" w:rsidRDefault="00356122" w:rsidP="00D46F77">
      <w:pPr>
        <w:ind w:left="1276" w:hanging="1276"/>
        <w:rPr>
          <w:rFonts w:cs="Calibri"/>
          <w:sz w:val="24"/>
          <w:szCs w:val="28"/>
        </w:rPr>
      </w:pPr>
    </w:p>
    <w:p w:rsidR="00356122" w:rsidRPr="00313C2C" w:rsidRDefault="00337A75" w:rsidP="00337A75">
      <w:pPr>
        <w:ind w:left="1276" w:hanging="1276"/>
        <w:rPr>
          <w:rFonts w:cs="Calibri"/>
          <w:sz w:val="24"/>
          <w:szCs w:val="28"/>
        </w:rPr>
      </w:pPr>
      <w:r>
        <w:rPr>
          <w:rFonts w:cs="Calibri"/>
          <w:sz w:val="24"/>
          <w:szCs w:val="28"/>
        </w:rPr>
        <w:t>2.5</w:t>
      </w:r>
      <w:r w:rsidR="00356122" w:rsidRPr="006014DD">
        <w:rPr>
          <w:rFonts w:cs="Calibri"/>
          <w:sz w:val="24"/>
          <w:szCs w:val="28"/>
        </w:rPr>
        <w:tab/>
      </w:r>
      <w:r>
        <w:rPr>
          <w:rFonts w:cs="Calibri"/>
          <w:sz w:val="24"/>
          <w:szCs w:val="28"/>
        </w:rPr>
        <w:t>Hvorledes sikre</w:t>
      </w:r>
      <w:r w:rsidR="003F30A9">
        <w:rPr>
          <w:rFonts w:cs="Calibri"/>
          <w:sz w:val="24"/>
          <w:szCs w:val="28"/>
        </w:rPr>
        <w:t>r</w:t>
      </w:r>
      <w:r>
        <w:rPr>
          <w:rFonts w:cs="Calibri"/>
          <w:sz w:val="24"/>
          <w:szCs w:val="28"/>
        </w:rPr>
        <w:t xml:space="preserve"> man, at det valgte beskyttelsesudstyr mod indirekte berøring fra opgave 2.3, opfylder bekendtgørelserne.</w:t>
      </w:r>
    </w:p>
    <w:p w:rsidR="00337A75" w:rsidRPr="006014DD" w:rsidRDefault="00337A75" w:rsidP="00337A75">
      <w:pPr>
        <w:ind w:left="1276"/>
        <w:rPr>
          <w:rFonts w:cs="Calibri"/>
          <w:sz w:val="24"/>
          <w:szCs w:val="28"/>
        </w:rPr>
      </w:pPr>
    </w:p>
    <w:p w:rsidR="00337A75" w:rsidRPr="00337A75" w:rsidRDefault="00337A75" w:rsidP="00337A75">
      <w:pPr>
        <w:ind w:left="1276" w:hanging="1276"/>
        <w:rPr>
          <w:rFonts w:cs="Calibri"/>
          <w:sz w:val="24"/>
          <w:szCs w:val="28"/>
        </w:rPr>
      </w:pPr>
      <w:r>
        <w:rPr>
          <w:rFonts w:cs="Calibri"/>
          <w:sz w:val="24"/>
          <w:szCs w:val="28"/>
        </w:rPr>
        <w:t>2.6</w:t>
      </w:r>
      <w:r>
        <w:rPr>
          <w:rFonts w:cs="Calibri"/>
          <w:sz w:val="24"/>
          <w:szCs w:val="28"/>
        </w:rPr>
        <w:tab/>
      </w:r>
      <w:r w:rsidRPr="00337A75">
        <w:rPr>
          <w:rFonts w:cs="Calibri"/>
          <w:sz w:val="24"/>
          <w:szCs w:val="28"/>
        </w:rPr>
        <w:t>Dimensioner hovedudligningsforbindelsen fra fremmed ledende dele til hovedjordklemme/PE-skinne i tavle –A1.</w:t>
      </w:r>
    </w:p>
    <w:p w:rsidR="00337A75" w:rsidRPr="006014DD" w:rsidRDefault="00337A75" w:rsidP="00337A75">
      <w:pPr>
        <w:ind w:left="1276"/>
        <w:rPr>
          <w:rFonts w:cs="Calibri"/>
          <w:sz w:val="24"/>
          <w:szCs w:val="28"/>
        </w:rPr>
      </w:pPr>
    </w:p>
    <w:p w:rsidR="00337A75" w:rsidRPr="006014DD" w:rsidRDefault="00337A75" w:rsidP="00337A75">
      <w:pPr>
        <w:ind w:left="1276" w:hanging="1304"/>
        <w:rPr>
          <w:rFonts w:cs="Calibri"/>
          <w:sz w:val="24"/>
          <w:szCs w:val="28"/>
        </w:rPr>
      </w:pPr>
      <w:r>
        <w:rPr>
          <w:rFonts w:cs="Calibri"/>
          <w:sz w:val="24"/>
          <w:szCs w:val="28"/>
        </w:rPr>
        <w:t>2.7</w:t>
      </w:r>
      <w:r w:rsidRPr="006014DD">
        <w:rPr>
          <w:rFonts w:cs="Calibri"/>
          <w:sz w:val="24"/>
          <w:szCs w:val="28"/>
        </w:rPr>
        <w:tab/>
        <w:t>Dimensioner jordlederen som tilsluttes hovedjordklemmen/PE-skinnen i tavle –A1.</w:t>
      </w:r>
    </w:p>
    <w:p w:rsidR="00356122" w:rsidRPr="006014DD" w:rsidRDefault="00356122" w:rsidP="00337A75">
      <w:pPr>
        <w:ind w:left="1276" w:hanging="1276"/>
        <w:rPr>
          <w:rFonts w:cs="Calibri"/>
          <w:sz w:val="24"/>
          <w:szCs w:val="28"/>
        </w:rPr>
      </w:pPr>
    </w:p>
    <w:p w:rsidR="00356122" w:rsidRDefault="00356122" w:rsidP="00337A75">
      <w:pPr>
        <w:ind w:left="1276" w:hanging="1276"/>
        <w:rPr>
          <w:rFonts w:cs="Calibri"/>
          <w:sz w:val="24"/>
          <w:szCs w:val="28"/>
        </w:rPr>
      </w:pPr>
      <w:r w:rsidRPr="006014DD">
        <w:rPr>
          <w:rFonts w:cs="Calibri"/>
          <w:sz w:val="24"/>
          <w:szCs w:val="28"/>
        </w:rPr>
        <w:t>2.8</w:t>
      </w:r>
      <w:r w:rsidRPr="006014DD">
        <w:rPr>
          <w:rFonts w:cs="Calibri"/>
          <w:sz w:val="24"/>
          <w:szCs w:val="28"/>
        </w:rPr>
        <w:tab/>
        <w:t>Tegn en-stregskemaet for installationen, inkl. PE-ledere, herunder hovedudligningsforbindelsen og jordlederen. Påfør oplysninger om de valgte kabler samt data</w:t>
      </w:r>
      <w:r>
        <w:rPr>
          <w:rFonts w:cs="Calibri"/>
          <w:sz w:val="24"/>
          <w:szCs w:val="28"/>
        </w:rPr>
        <w:t xml:space="preserve"> og indstillinger af</w:t>
      </w:r>
      <w:r w:rsidRPr="006014DD">
        <w:rPr>
          <w:rFonts w:cs="Calibri"/>
          <w:sz w:val="24"/>
          <w:szCs w:val="28"/>
        </w:rPr>
        <w:t xml:space="preserve"> beskyttelses- og koblingsudstyr.</w:t>
      </w:r>
    </w:p>
    <w:p w:rsidR="00766016" w:rsidRPr="00183A27" w:rsidRDefault="00766016" w:rsidP="00766016">
      <w:pPr>
        <w:ind w:left="1276" w:hanging="1276"/>
        <w:rPr>
          <w:rFonts w:cs="Calibri"/>
          <w:sz w:val="24"/>
          <w:szCs w:val="28"/>
        </w:rPr>
      </w:pPr>
    </w:p>
    <w:p w:rsidR="00356122" w:rsidRPr="006014DD" w:rsidRDefault="00356122" w:rsidP="00A453E3">
      <w:pPr>
        <w:ind w:left="1304" w:hanging="1304"/>
        <w:rPr>
          <w:rFonts w:cs="Calibri"/>
          <w:sz w:val="24"/>
          <w:szCs w:val="24"/>
          <w:u w:val="single"/>
        </w:rPr>
      </w:pPr>
      <w:r w:rsidRPr="006014DD">
        <w:rPr>
          <w:rFonts w:cs="Calibri"/>
          <w:color w:val="FF0000"/>
          <w:sz w:val="24"/>
          <w:szCs w:val="28"/>
        </w:rPr>
        <w:br w:type="page"/>
      </w:r>
      <w:r w:rsidRPr="006014DD">
        <w:rPr>
          <w:rFonts w:cs="Calibri"/>
          <w:sz w:val="24"/>
          <w:szCs w:val="24"/>
          <w:u w:val="single"/>
        </w:rPr>
        <w:lastRenderedPageBreak/>
        <w:t>Opgave 3</w:t>
      </w:r>
    </w:p>
    <w:p w:rsidR="00356122" w:rsidRPr="00E51D1B" w:rsidRDefault="00356122">
      <w:pPr>
        <w:pStyle w:val="Brdtekst"/>
        <w:rPr>
          <w:rFonts w:ascii="Calibri" w:hAnsi="Calibri" w:cs="Calibri"/>
        </w:rPr>
      </w:pPr>
      <w:r w:rsidRPr="006014DD">
        <w:rPr>
          <w:rFonts w:ascii="Calibri" w:hAnsi="Calibri" w:cs="Calibri"/>
        </w:rPr>
        <w:t>Besvar følgende spørgsmål</w:t>
      </w:r>
      <w:r>
        <w:rPr>
          <w:rFonts w:ascii="Calibri" w:hAnsi="Calibri" w:cs="Calibri"/>
        </w:rPr>
        <w:t xml:space="preserve">. </w:t>
      </w:r>
      <w:r w:rsidRPr="00E51D1B">
        <w:rPr>
          <w:rFonts w:ascii="Calibri" w:hAnsi="Calibri" w:cs="Calibri"/>
        </w:rPr>
        <w:t xml:space="preserve">Ved </w:t>
      </w:r>
      <w:r w:rsidRPr="00313C2C">
        <w:rPr>
          <w:rFonts w:ascii="Calibri" w:hAnsi="Calibri" w:cs="Calibri"/>
        </w:rPr>
        <w:t xml:space="preserve">besvarelsen </w:t>
      </w:r>
      <w:r w:rsidRPr="006014DD">
        <w:rPr>
          <w:rFonts w:ascii="Calibri" w:hAnsi="Calibri" w:cs="Calibri"/>
        </w:rPr>
        <w:t xml:space="preserve">skal der henvises til relevante punkter i </w:t>
      </w:r>
      <w:r w:rsidRPr="00E51D1B">
        <w:rPr>
          <w:rFonts w:ascii="Calibri" w:hAnsi="Calibri" w:cs="Calibri"/>
        </w:rPr>
        <w:t>Stærkstrøms-bekendtgørelserne samt evt. SIK-meddelelser.</w:t>
      </w:r>
    </w:p>
    <w:p w:rsidR="00356122" w:rsidRPr="006014DD" w:rsidRDefault="00356122">
      <w:pPr>
        <w:ind w:left="1304" w:hanging="944"/>
        <w:rPr>
          <w:rFonts w:cs="Calibri"/>
          <w:sz w:val="24"/>
          <w:szCs w:val="28"/>
        </w:rPr>
      </w:pPr>
    </w:p>
    <w:p w:rsidR="00356122" w:rsidRPr="006014DD" w:rsidRDefault="00356122" w:rsidP="00006004">
      <w:pPr>
        <w:ind w:left="1304" w:hanging="1304"/>
        <w:rPr>
          <w:sz w:val="24"/>
          <w:szCs w:val="24"/>
        </w:rPr>
      </w:pPr>
      <w:r w:rsidRPr="006014DD">
        <w:rPr>
          <w:sz w:val="24"/>
          <w:szCs w:val="24"/>
        </w:rPr>
        <w:t>3.1</w:t>
      </w:r>
      <w:r w:rsidRPr="006014DD">
        <w:rPr>
          <w:sz w:val="24"/>
          <w:szCs w:val="24"/>
        </w:rPr>
        <w:tab/>
        <w:t xml:space="preserve">Må der anvendes en 4-polet afbryder i et TN-C system således at PEN-lederen kan blive </w:t>
      </w:r>
      <w:r w:rsidRPr="00E51D1B">
        <w:rPr>
          <w:sz w:val="24"/>
          <w:szCs w:val="24"/>
        </w:rPr>
        <w:t>adskilt sammen</w:t>
      </w:r>
      <w:r w:rsidRPr="006014DD">
        <w:rPr>
          <w:sz w:val="24"/>
          <w:szCs w:val="24"/>
        </w:rPr>
        <w:t xml:space="preserve"> med faserne?</w:t>
      </w:r>
    </w:p>
    <w:p w:rsidR="00356122" w:rsidRPr="006014DD" w:rsidRDefault="00356122" w:rsidP="00006004">
      <w:pPr>
        <w:rPr>
          <w:sz w:val="24"/>
          <w:szCs w:val="24"/>
        </w:rPr>
      </w:pPr>
    </w:p>
    <w:p w:rsidR="00356122" w:rsidRDefault="00356122" w:rsidP="00910923">
      <w:pPr>
        <w:ind w:left="1304" w:hanging="1304"/>
        <w:rPr>
          <w:sz w:val="24"/>
          <w:szCs w:val="24"/>
        </w:rPr>
      </w:pPr>
      <w:r w:rsidRPr="006014DD">
        <w:rPr>
          <w:sz w:val="24"/>
          <w:szCs w:val="24"/>
        </w:rPr>
        <w:t>3.2</w:t>
      </w:r>
      <w:r w:rsidRPr="006014DD">
        <w:rPr>
          <w:sz w:val="24"/>
          <w:szCs w:val="24"/>
        </w:rPr>
        <w:tab/>
        <w:t xml:space="preserve">Må </w:t>
      </w:r>
      <w:r w:rsidRPr="00E51D1B">
        <w:rPr>
          <w:sz w:val="24"/>
          <w:szCs w:val="24"/>
        </w:rPr>
        <w:t>fremmed-ledende</w:t>
      </w:r>
      <w:r w:rsidRPr="006014DD">
        <w:rPr>
          <w:sz w:val="24"/>
          <w:szCs w:val="24"/>
        </w:rPr>
        <w:t xml:space="preserve"> dele anvendes som beskyttelsesledere?</w:t>
      </w:r>
    </w:p>
    <w:p w:rsidR="00356122" w:rsidRPr="006014DD" w:rsidRDefault="00356122" w:rsidP="00910923">
      <w:pPr>
        <w:ind w:left="1304" w:hanging="1304"/>
        <w:rPr>
          <w:sz w:val="24"/>
          <w:szCs w:val="24"/>
        </w:rPr>
      </w:pPr>
    </w:p>
    <w:p w:rsidR="00356122" w:rsidRPr="006014DD" w:rsidRDefault="00356122" w:rsidP="000C3243">
      <w:pPr>
        <w:ind w:left="1304" w:hanging="1304"/>
        <w:rPr>
          <w:sz w:val="24"/>
          <w:szCs w:val="24"/>
        </w:rPr>
      </w:pPr>
      <w:r w:rsidRPr="006014DD">
        <w:rPr>
          <w:sz w:val="24"/>
          <w:szCs w:val="24"/>
        </w:rPr>
        <w:t>3.3</w:t>
      </w:r>
      <w:r w:rsidRPr="006014DD">
        <w:rPr>
          <w:sz w:val="24"/>
          <w:szCs w:val="24"/>
        </w:rPr>
        <w:tab/>
        <w:t>Hvilken type kappeledning (</w:t>
      </w:r>
      <w:r w:rsidRPr="00E51D1B">
        <w:rPr>
          <w:sz w:val="24"/>
          <w:szCs w:val="24"/>
        </w:rPr>
        <w:t>bøjelig ledning</w:t>
      </w:r>
      <w:r w:rsidRPr="006014DD">
        <w:rPr>
          <w:sz w:val="24"/>
          <w:szCs w:val="24"/>
        </w:rPr>
        <w:t xml:space="preserve">) må anvendes som </w:t>
      </w:r>
      <w:r w:rsidRPr="00E51D1B">
        <w:rPr>
          <w:sz w:val="24"/>
          <w:szCs w:val="24"/>
        </w:rPr>
        <w:t>fast installation</w:t>
      </w:r>
      <w:r w:rsidRPr="006014DD">
        <w:rPr>
          <w:sz w:val="24"/>
          <w:szCs w:val="24"/>
        </w:rPr>
        <w:t xml:space="preserve"> på en byggeplads? </w:t>
      </w:r>
    </w:p>
    <w:p w:rsidR="00356122" w:rsidRPr="006014DD" w:rsidRDefault="00356122" w:rsidP="00006004">
      <w:pPr>
        <w:rPr>
          <w:sz w:val="24"/>
          <w:szCs w:val="24"/>
        </w:rPr>
      </w:pPr>
    </w:p>
    <w:p w:rsidR="00356122" w:rsidRPr="006014DD" w:rsidRDefault="00356122" w:rsidP="000C3243">
      <w:pPr>
        <w:ind w:left="1304" w:hanging="1304"/>
        <w:rPr>
          <w:sz w:val="24"/>
          <w:szCs w:val="24"/>
        </w:rPr>
      </w:pPr>
      <w:r w:rsidRPr="006014DD">
        <w:rPr>
          <w:sz w:val="24"/>
          <w:szCs w:val="24"/>
        </w:rPr>
        <w:t>3.4</w:t>
      </w:r>
      <w:r w:rsidRPr="006014DD">
        <w:rPr>
          <w:sz w:val="24"/>
          <w:szCs w:val="24"/>
        </w:rPr>
        <w:tab/>
        <w:t xml:space="preserve">Hvor ofte skal et </w:t>
      </w:r>
      <w:r w:rsidRPr="0018640B">
        <w:rPr>
          <w:sz w:val="24"/>
          <w:szCs w:val="24"/>
        </w:rPr>
        <w:t>diskotek</w:t>
      </w:r>
      <w:r w:rsidRPr="00E51D1B">
        <w:rPr>
          <w:sz w:val="24"/>
          <w:szCs w:val="24"/>
        </w:rPr>
        <w:t xml:space="preserve">, </w:t>
      </w:r>
      <w:r w:rsidRPr="0018640B">
        <w:rPr>
          <w:sz w:val="24"/>
          <w:szCs w:val="24"/>
        </w:rPr>
        <w:t>godkendt til 180 personer</w:t>
      </w:r>
      <w:r w:rsidRPr="00E51D1B">
        <w:rPr>
          <w:sz w:val="24"/>
          <w:szCs w:val="24"/>
        </w:rPr>
        <w:t xml:space="preserve">, </w:t>
      </w:r>
      <w:r w:rsidRPr="0018640B">
        <w:rPr>
          <w:sz w:val="24"/>
          <w:szCs w:val="24"/>
        </w:rPr>
        <w:t xml:space="preserve">have </w:t>
      </w:r>
      <w:r w:rsidRPr="006014DD">
        <w:rPr>
          <w:sz w:val="24"/>
          <w:szCs w:val="24"/>
        </w:rPr>
        <w:t xml:space="preserve">kontrolleret </w:t>
      </w:r>
      <w:r w:rsidRPr="00E51D1B">
        <w:rPr>
          <w:sz w:val="24"/>
          <w:szCs w:val="24"/>
        </w:rPr>
        <w:t>dettes</w:t>
      </w:r>
      <w:r w:rsidRPr="006014DD">
        <w:rPr>
          <w:sz w:val="24"/>
          <w:szCs w:val="24"/>
        </w:rPr>
        <w:t xml:space="preserve"> elinstallationer? </w:t>
      </w:r>
    </w:p>
    <w:p w:rsidR="00356122" w:rsidRPr="006014DD" w:rsidRDefault="00356122" w:rsidP="00006004">
      <w:pPr>
        <w:rPr>
          <w:sz w:val="24"/>
          <w:szCs w:val="24"/>
        </w:rPr>
      </w:pPr>
    </w:p>
    <w:p w:rsidR="00356122" w:rsidRPr="00910923" w:rsidRDefault="00356122" w:rsidP="00910923">
      <w:pPr>
        <w:ind w:left="1304" w:hanging="1304"/>
        <w:rPr>
          <w:sz w:val="24"/>
          <w:szCs w:val="24"/>
        </w:rPr>
      </w:pPr>
      <w:r w:rsidRPr="006014DD">
        <w:rPr>
          <w:sz w:val="24"/>
          <w:szCs w:val="24"/>
        </w:rPr>
        <w:t>3.5</w:t>
      </w:r>
      <w:r w:rsidRPr="006014DD">
        <w:rPr>
          <w:sz w:val="24"/>
          <w:szCs w:val="24"/>
        </w:rPr>
        <w:tab/>
        <w:t>Hvor stort må spændingsfaldet</w:t>
      </w:r>
      <w:r>
        <w:rPr>
          <w:sz w:val="24"/>
          <w:szCs w:val="24"/>
        </w:rPr>
        <w:t xml:space="preserve"> i den fast installerede del af en </w:t>
      </w:r>
      <w:r w:rsidRPr="006014DD">
        <w:rPr>
          <w:sz w:val="24"/>
          <w:szCs w:val="24"/>
        </w:rPr>
        <w:t>12V lysinstallation</w:t>
      </w:r>
      <w:r>
        <w:rPr>
          <w:sz w:val="24"/>
          <w:szCs w:val="24"/>
        </w:rPr>
        <w:t xml:space="preserve"> være</w:t>
      </w:r>
      <w:r w:rsidRPr="006014DD">
        <w:rPr>
          <w:sz w:val="24"/>
          <w:szCs w:val="24"/>
        </w:rPr>
        <w:t>?</w:t>
      </w:r>
      <w:r w:rsidRPr="006014DD">
        <w:rPr>
          <w:color w:val="FF0000"/>
          <w:sz w:val="24"/>
          <w:szCs w:val="24"/>
        </w:rPr>
        <w:tab/>
      </w:r>
    </w:p>
    <w:p w:rsidR="00356122" w:rsidRDefault="00356122" w:rsidP="00910923">
      <w:pPr>
        <w:ind w:left="1304" w:hanging="1304"/>
        <w:rPr>
          <w:sz w:val="24"/>
          <w:szCs w:val="24"/>
        </w:rPr>
      </w:pPr>
    </w:p>
    <w:p w:rsidR="00356122" w:rsidRPr="006014DD" w:rsidRDefault="00356122" w:rsidP="00910923">
      <w:pPr>
        <w:ind w:left="1304" w:hanging="1304"/>
        <w:rPr>
          <w:sz w:val="24"/>
          <w:szCs w:val="24"/>
        </w:rPr>
      </w:pPr>
    </w:p>
    <w:p w:rsidR="00356122" w:rsidRPr="006014DD" w:rsidRDefault="00356122" w:rsidP="007F2091">
      <w:pPr>
        <w:ind w:left="1304" w:hanging="1304"/>
        <w:rPr>
          <w:sz w:val="24"/>
          <w:szCs w:val="24"/>
        </w:rPr>
      </w:pPr>
      <w:r w:rsidRPr="006014DD">
        <w:rPr>
          <w:sz w:val="24"/>
          <w:szCs w:val="24"/>
        </w:rPr>
        <w:t>3.6</w:t>
      </w:r>
      <w:r w:rsidRPr="006014DD">
        <w:rPr>
          <w:sz w:val="24"/>
          <w:szCs w:val="24"/>
        </w:rPr>
        <w:tab/>
      </w:r>
      <w:r w:rsidRPr="00E51D1B">
        <w:rPr>
          <w:sz w:val="24"/>
          <w:szCs w:val="24"/>
        </w:rPr>
        <w:t>Hvorledes kan et</w:t>
      </w:r>
      <w:r w:rsidRPr="006014DD">
        <w:rPr>
          <w:sz w:val="24"/>
          <w:szCs w:val="24"/>
        </w:rPr>
        <w:t xml:space="preserve"> indbygningsspot være mærket, hvis det er monteret i et loft af </w:t>
      </w:r>
      <w:r w:rsidRPr="0018640B">
        <w:rPr>
          <w:sz w:val="24"/>
          <w:szCs w:val="24"/>
        </w:rPr>
        <w:t>træ</w:t>
      </w:r>
      <w:r w:rsidRPr="00E51D1B">
        <w:rPr>
          <w:sz w:val="24"/>
          <w:szCs w:val="24"/>
        </w:rPr>
        <w:t xml:space="preserve">, </w:t>
      </w:r>
      <w:r w:rsidRPr="0018640B">
        <w:rPr>
          <w:sz w:val="24"/>
          <w:szCs w:val="24"/>
        </w:rPr>
        <w:t>og der ikke</w:t>
      </w:r>
      <w:r w:rsidRPr="006014DD">
        <w:rPr>
          <w:sz w:val="24"/>
          <w:szCs w:val="24"/>
        </w:rPr>
        <w:t xml:space="preserve"> er isolering over loftet?  </w:t>
      </w:r>
    </w:p>
    <w:p w:rsidR="00356122" w:rsidRPr="00910923" w:rsidRDefault="00356122" w:rsidP="007F2091">
      <w:pPr>
        <w:ind w:left="1304" w:hanging="1304"/>
        <w:rPr>
          <w:sz w:val="24"/>
          <w:szCs w:val="24"/>
        </w:rPr>
      </w:pPr>
    </w:p>
    <w:p w:rsidR="00356122" w:rsidRPr="006014DD" w:rsidRDefault="00356122" w:rsidP="00006004">
      <w:pPr>
        <w:rPr>
          <w:sz w:val="24"/>
          <w:szCs w:val="24"/>
        </w:rPr>
      </w:pPr>
    </w:p>
    <w:p w:rsidR="00356122" w:rsidRPr="006014DD" w:rsidRDefault="00356122" w:rsidP="00F6526B">
      <w:pPr>
        <w:ind w:left="1304" w:hanging="1304"/>
        <w:rPr>
          <w:sz w:val="24"/>
          <w:szCs w:val="24"/>
        </w:rPr>
      </w:pPr>
      <w:r w:rsidRPr="006014DD">
        <w:rPr>
          <w:sz w:val="24"/>
          <w:szCs w:val="24"/>
        </w:rPr>
        <w:t xml:space="preserve">3.7 </w:t>
      </w:r>
      <w:r w:rsidRPr="006014DD">
        <w:rPr>
          <w:sz w:val="24"/>
          <w:szCs w:val="24"/>
        </w:rPr>
        <w:tab/>
        <w:t xml:space="preserve">Må en </w:t>
      </w:r>
      <w:r>
        <w:rPr>
          <w:sz w:val="24"/>
          <w:szCs w:val="24"/>
        </w:rPr>
        <w:t>H05VV-F</w:t>
      </w:r>
      <w:r w:rsidRPr="006014DD">
        <w:rPr>
          <w:sz w:val="24"/>
          <w:szCs w:val="24"/>
        </w:rPr>
        <w:t xml:space="preserve"> indstøbes direkte i en væg? </w:t>
      </w:r>
    </w:p>
    <w:p w:rsidR="00356122" w:rsidRPr="006014DD" w:rsidRDefault="00356122" w:rsidP="00D50DA0">
      <w:pPr>
        <w:rPr>
          <w:sz w:val="24"/>
          <w:szCs w:val="24"/>
        </w:rPr>
      </w:pPr>
    </w:p>
    <w:p w:rsidR="00356122" w:rsidRPr="006014DD" w:rsidRDefault="00356122" w:rsidP="00006004">
      <w:pPr>
        <w:rPr>
          <w:sz w:val="24"/>
          <w:szCs w:val="24"/>
        </w:rPr>
      </w:pPr>
    </w:p>
    <w:p w:rsidR="00356122" w:rsidRPr="00910923" w:rsidRDefault="00356122" w:rsidP="00910923">
      <w:pPr>
        <w:ind w:left="1304" w:hanging="1304"/>
        <w:rPr>
          <w:sz w:val="24"/>
          <w:szCs w:val="24"/>
        </w:rPr>
      </w:pPr>
      <w:r w:rsidRPr="006014DD">
        <w:rPr>
          <w:sz w:val="24"/>
          <w:szCs w:val="24"/>
        </w:rPr>
        <w:t>3.8</w:t>
      </w:r>
      <w:r w:rsidRPr="006014DD">
        <w:rPr>
          <w:sz w:val="24"/>
          <w:szCs w:val="24"/>
        </w:rPr>
        <w:tab/>
        <w:t xml:space="preserve">Må bestemmelserne i stærkstrømsbekendtgørelsen afsnit 6 anvendes på en elinstallation som </w:t>
      </w:r>
      <w:r w:rsidRPr="00E51D1B">
        <w:rPr>
          <w:sz w:val="24"/>
          <w:szCs w:val="24"/>
        </w:rPr>
        <w:t xml:space="preserve">forsyner </w:t>
      </w:r>
      <w:r w:rsidRPr="006014DD">
        <w:rPr>
          <w:sz w:val="24"/>
          <w:szCs w:val="24"/>
        </w:rPr>
        <w:t xml:space="preserve">en 3x690 V brugsgenstand? </w:t>
      </w:r>
      <w:r w:rsidRPr="006014DD">
        <w:rPr>
          <w:rFonts w:cs="Calibri"/>
          <w:sz w:val="24"/>
          <w:szCs w:val="28"/>
        </w:rPr>
        <w:br w:type="page"/>
      </w:r>
    </w:p>
    <w:p w:rsidR="00356122" w:rsidRPr="006014DD" w:rsidRDefault="00356122" w:rsidP="005F2E5D">
      <w:pPr>
        <w:rPr>
          <w:rFonts w:cs="Calibri"/>
          <w:sz w:val="24"/>
          <w:szCs w:val="28"/>
        </w:rPr>
      </w:pPr>
      <w:r w:rsidRPr="006014DD">
        <w:rPr>
          <w:rFonts w:cs="Calibri"/>
          <w:sz w:val="24"/>
          <w:szCs w:val="28"/>
          <w:u w:val="single"/>
        </w:rPr>
        <w:lastRenderedPageBreak/>
        <w:t>Bilag 1</w:t>
      </w:r>
      <w:r w:rsidRPr="006014DD">
        <w:rPr>
          <w:rFonts w:cs="Calibri"/>
          <w:sz w:val="24"/>
          <w:szCs w:val="28"/>
        </w:rPr>
        <w:t xml:space="preserve"> Oversigtsplan for 10 kV nettet.</w:t>
      </w:r>
    </w:p>
    <w:p w:rsidR="00356122" w:rsidRPr="006014DD" w:rsidRDefault="000058CE" w:rsidP="005F2E5D">
      <w:pPr>
        <w:spacing w:after="0" w:line="240" w:lineRule="auto"/>
        <w:rPr>
          <w:rFonts w:cs="Calibri"/>
          <w:sz w:val="24"/>
          <w:szCs w:val="28"/>
        </w:rPr>
      </w:pPr>
      <w:r>
        <w:rPr>
          <w:rFonts w:ascii="Times New Roman" w:hAnsi="Times New Roman"/>
          <w:noProof/>
          <w:sz w:val="24"/>
          <w:szCs w:val="24"/>
          <w:lang w:eastAsia="da-DK"/>
        </w:rPr>
        <mc:AlternateContent>
          <mc:Choice Requires="wpc">
            <w:drawing>
              <wp:inline distT="0" distB="0" distL="0" distR="0">
                <wp:extent cx="6192520" cy="3383915"/>
                <wp:effectExtent l="0" t="0" r="0" b="20955"/>
                <wp:docPr id="87" name="Lærre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7" name="Oval 5"/>
                        <wps:cNvSpPr>
                          <a:spLocks noChangeArrowheads="1"/>
                        </wps:cNvSpPr>
                        <wps:spPr bwMode="auto">
                          <a:xfrm>
                            <a:off x="114900" y="1319806"/>
                            <a:ext cx="400501" cy="40040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8" name="Oval 6"/>
                        <wps:cNvSpPr>
                          <a:spLocks noChangeArrowheads="1"/>
                        </wps:cNvSpPr>
                        <wps:spPr bwMode="auto">
                          <a:xfrm>
                            <a:off x="343601" y="1319806"/>
                            <a:ext cx="401101" cy="40040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605105" y="573603"/>
                            <a:ext cx="0" cy="2810312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46002" y="1548307"/>
                            <a:ext cx="85910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605105" y="1032705"/>
                            <a:ext cx="189260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726312" y="1032705"/>
                            <a:ext cx="13765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7711" y="860804"/>
                            <a:ext cx="0" cy="1719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6312" y="860804"/>
                            <a:ext cx="0" cy="1719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497711" y="860804"/>
                            <a:ext cx="2286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2408008" y="1720208"/>
                            <a:ext cx="0" cy="1719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2636609" y="1720208"/>
                            <a:ext cx="0" cy="1719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408008" y="1892108"/>
                            <a:ext cx="2286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4415614" y="1720208"/>
                            <a:ext cx="0" cy="1719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644215" y="1720208"/>
                            <a:ext cx="0" cy="1719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415614" y="1892108"/>
                            <a:ext cx="2286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1605105" y="1720208"/>
                            <a:ext cx="80290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2636609" y="1720208"/>
                            <a:ext cx="177900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4644215" y="1720208"/>
                            <a:ext cx="4586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5102816" y="1032705"/>
                            <a:ext cx="0" cy="6875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605105" y="2407811"/>
                            <a:ext cx="189260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605105" y="3096714"/>
                            <a:ext cx="189260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006906" y="740803"/>
                            <a:ext cx="917203" cy="291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Pr="00D63038" w:rsidRDefault="00356122" w:rsidP="006452C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</w:pPr>
                              <w:smartTag w:uri="urn:schemas-microsoft-com:office:smarttags" w:element="metricconverter">
                                <w:smartTagPr>
                                  <w:attr w:name="ProductID" w:val="2,5 km"/>
                                </w:smartTagPr>
                                <w:r w:rsidRPr="00D63038">
                                  <w:rPr>
                                    <w:rFonts w:ascii="Arial" w:hAnsi="Arial" w:cs="Arial"/>
                                    <w:color w:val="000000"/>
                                    <w:sz w:val="29"/>
                                    <w:szCs w:val="36"/>
                                  </w:rPr>
                                  <w:t>2,5 km</w:t>
                                </w:r>
                              </w:smartTag>
                            </w:p>
                          </w:txbxContent>
                        </wps:txbx>
                        <wps:bodyPr rot="0" vert="horz" wrap="square" lIns="73152" tIns="36576" rIns="73152" bIns="36576" anchor="t" anchorCtr="0" upright="1">
                          <a:noAutofit/>
                        </wps:bodyPr>
                      </wps:wsp>
                      <wps:wsp>
                        <wps:cNvPr id="6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662605" y="1433106"/>
                            <a:ext cx="915803" cy="292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Pr="00D63038" w:rsidRDefault="00356122" w:rsidP="006452C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</w:pPr>
                              <w:smartTag w:uri="urn:schemas-microsoft-com:office:smarttags" w:element="metricconverter">
                                <w:smartTagPr>
                                  <w:attr w:name="ProductID" w:val="2,5 km"/>
                                </w:smartTagPr>
                                <w:r w:rsidRPr="00D63038">
                                  <w:rPr>
                                    <w:rFonts w:ascii="Arial" w:hAnsi="Arial" w:cs="Arial"/>
                                    <w:color w:val="000000"/>
                                    <w:sz w:val="29"/>
                                    <w:szCs w:val="36"/>
                                  </w:rPr>
                                  <w:t>2,5 km</w:t>
                                </w:r>
                              </w:smartTag>
                            </w:p>
                          </w:txbxContent>
                        </wps:txbx>
                        <wps:bodyPr rot="0" vert="horz" wrap="square" lIns="73152" tIns="36576" rIns="73152" bIns="36576" anchor="t" anchorCtr="0" upright="1">
                          <a:noAutofit/>
                        </wps:bodyPr>
                      </wps:wsp>
                      <wps:wsp>
                        <wps:cNvPr id="7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154010" y="1433106"/>
                            <a:ext cx="915903" cy="292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Pr="00D63038" w:rsidRDefault="00356122" w:rsidP="006452C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</w:pPr>
                              <w:smartTag w:uri="urn:schemas-microsoft-com:office:smarttags" w:element="metricconverter">
                                <w:smartTagPr>
                                  <w:attr w:name="ProductID" w:val="2,5 km"/>
                                </w:smartTagPr>
                                <w:r w:rsidRPr="00D63038">
                                  <w:rPr>
                                    <w:rFonts w:ascii="Arial" w:hAnsi="Arial" w:cs="Arial"/>
                                    <w:color w:val="000000"/>
                                    <w:sz w:val="29"/>
                                    <w:szCs w:val="36"/>
                                  </w:rPr>
                                  <w:t>2,5 km</w:t>
                                </w:r>
                              </w:smartTag>
                            </w:p>
                          </w:txbxContent>
                        </wps:txbx>
                        <wps:bodyPr rot="0" vert="horz" wrap="square" lIns="73152" tIns="36576" rIns="73152" bIns="36576" anchor="t" anchorCtr="0" upright="1">
                          <a:noAutofit/>
                        </wps:bodyPr>
                      </wps:wsp>
                      <wps:wsp>
                        <wps:cNvPr id="7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185614" y="740803"/>
                            <a:ext cx="915803" cy="291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Pr="00D63038" w:rsidRDefault="00356122" w:rsidP="006452C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</w:pPr>
                              <w:smartTag w:uri="urn:schemas-microsoft-com:office:smarttags" w:element="metricconverter">
                                <w:smartTagPr>
                                  <w:attr w:name="ProductID" w:val="3,5 km"/>
                                </w:smartTagPr>
                                <w:r w:rsidRPr="00D63038">
                                  <w:rPr>
                                    <w:rFonts w:ascii="Arial" w:hAnsi="Arial" w:cs="Arial"/>
                                    <w:color w:val="000000"/>
                                    <w:sz w:val="29"/>
                                    <w:szCs w:val="36"/>
                                  </w:rPr>
                                  <w:t>3,5 km</w:t>
                                </w:r>
                              </w:smartTag>
                            </w:p>
                          </w:txbxContent>
                        </wps:txbx>
                        <wps:bodyPr rot="0" vert="horz" wrap="square" lIns="73152" tIns="36576" rIns="73152" bIns="36576" anchor="t" anchorCtr="0" upright="1">
                          <a:noAutofit/>
                        </wps:bodyPr>
                      </wps:wsp>
                      <wps:wsp>
                        <wps:cNvPr id="7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3326511" y="452302"/>
                            <a:ext cx="743402" cy="292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Pr="00D63038" w:rsidRDefault="003F30A9" w:rsidP="006452C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  <w:t>-T13</w:t>
                              </w:r>
                            </w:p>
                          </w:txbxContent>
                        </wps:txbx>
                        <wps:bodyPr rot="0" vert="horz" wrap="square" lIns="73152" tIns="36576" rIns="73152" bIns="36576" anchor="t" anchorCtr="0" upright="1">
                          <a:noAutofit/>
                        </wps:bodyPr>
                      </wps:wsp>
                      <wps:wsp>
                        <wps:cNvPr id="7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295007" y="1370406"/>
                            <a:ext cx="743402" cy="291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Pr="00D63038" w:rsidRDefault="00356122" w:rsidP="006452C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</w:pPr>
                              <w:r w:rsidRPr="00D63038"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  <w:t>-T11</w:t>
                              </w:r>
                            </w:p>
                          </w:txbxContent>
                        </wps:txbx>
                        <wps:bodyPr rot="0" vert="horz" wrap="square" lIns="73152" tIns="36576" rIns="73152" bIns="36576" anchor="t" anchorCtr="0" upright="1">
                          <a:noAutofit/>
                        </wps:bodyPr>
                      </wps:wsp>
                      <wps:wsp>
                        <wps:cNvPr id="74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302614" y="1370406"/>
                            <a:ext cx="743402" cy="291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Pr="00D63038" w:rsidRDefault="00356122" w:rsidP="006452C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</w:pPr>
                              <w:r w:rsidRPr="00D63038"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  <w:t>-T12</w:t>
                              </w:r>
                            </w:p>
                          </w:txbxContent>
                        </wps:txbx>
                        <wps:bodyPr rot="0" vert="horz" wrap="square" lIns="73152" tIns="36576" rIns="73152" bIns="36576" anchor="t" anchorCtr="0" upright="1">
                          <a:noAutofit/>
                        </wps:bodyPr>
                      </wps:wsp>
                      <wps:wsp>
                        <wps:cNvPr id="7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6800" y="1027905"/>
                            <a:ext cx="1089704" cy="291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Pr="00D63038" w:rsidRDefault="00356122" w:rsidP="006452C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</w:pPr>
                              <w:r w:rsidRPr="00D63038"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  <w:t>50/10 kV</w:t>
                              </w:r>
                            </w:p>
                          </w:txbxContent>
                        </wps:txbx>
                        <wps:bodyPr rot="0" vert="horz" wrap="square" lIns="73152" tIns="36576" rIns="73152" bIns="36576" anchor="t" anchorCtr="0" upright="1">
                          <a:noAutofit/>
                        </wps:bodyPr>
                      </wps:wsp>
                      <wps:wsp>
                        <wps:cNvPr id="7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3612712" y="2235910"/>
                            <a:ext cx="2178007" cy="291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Pr="00D63038" w:rsidRDefault="00356122" w:rsidP="006452C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73152" tIns="36576" rIns="73152" bIns="36576" anchor="t" anchorCtr="0" upright="1">
                          <a:noAutofit/>
                        </wps:bodyPr>
                      </wps:wsp>
                      <wps:wsp>
                        <wps:cNvPr id="7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612712" y="2924813"/>
                            <a:ext cx="2178007" cy="291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Pr="00D63038" w:rsidRDefault="00356122" w:rsidP="006452C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color w:val="000000"/>
                                  <w:sz w:val="29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73152" tIns="36576" rIns="73152" bIns="36576" anchor="t" anchorCtr="0" upright="1">
                          <a:noAutofit/>
                        </wps:bodyPr>
                      </wps:wsp>
                      <wps:wsp>
                        <wps:cNvPr id="78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2293007" y="1834108"/>
                            <a:ext cx="1718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2579808" y="1834108"/>
                            <a:ext cx="1718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4299914" y="1834108"/>
                            <a:ext cx="1718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4587415" y="1834108"/>
                            <a:ext cx="1718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3382711" y="974704"/>
                            <a:ext cx="1718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3669512" y="974704"/>
                            <a:ext cx="17180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293007" y="1605007"/>
                            <a:ext cx="516802" cy="459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299214" y="1605007"/>
                            <a:ext cx="516802" cy="459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381311" y="687503"/>
                            <a:ext cx="516802" cy="459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Lærred 2" o:spid="_x0000_s1026" editas="canvas" style="width:487.6pt;height:266.45pt;mso-position-horizontal-relative:char;mso-position-vertical-relative:line" coordsize="61925,3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925;height:33839;visibility:visible;mso-wrap-style:square">
                  <v:fill o:detectmouseclick="t"/>
                  <v:path o:connecttype="none"/>
                </v:shape>
                <v:oval id="Oval 5" o:spid="_x0000_s1028" style="position:absolute;left:1149;top:13198;width:4005;height:40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Ev5MUA&#10;AADbAAAADwAAAGRycy9kb3ducmV2LnhtbESPT2vCQBTE70K/w/IKvemmpf5Ls5GqVDwJVdHrI/ua&#10;hGbfxt2tid++WxB6HGbmN0y26E0jruR8bVnB8ygBQVxYXXOp4Hj4GM5A+ICssbFMCm7kYZE/DDJM&#10;te34k677UIoIYZ+igiqENpXSFxUZ9CPbEkfvyzqDIUpXSu2wi3DTyJckmUiDNceFCltaVVR873+M&#10;gn5z3LrDarybd1N95sttvTy5tVJPj/37G4hAffgP39tbreB1Cn9f4g+Q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wS/kxQAAANsAAAAPAAAAAAAAAAAAAAAAAJgCAABkcnMv&#10;ZG93bnJldi54bWxQSwUGAAAAAAQABAD1AAAAigMAAAAA&#10;" filled="f" fillcolor="#bbe0e3"/>
                <v:oval id="Oval 6" o:spid="_x0000_s1029" style="position:absolute;left:3436;top:13198;width:4011;height:40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67lsEA&#10;AADbAAAADwAAAGRycy9kb3ducmV2LnhtbERPyW7CMBC9V+IfrEHiVpwiKCVgEItAnJBYVK6jeEii&#10;xuNgGxL+vj5U6vHp7bNFayrxJOdLywo++gkI4szqknMFl/P2/QuED8gaK8uk4EUeFvPO2wxTbRs+&#10;0vMUchFD2KeooAihTqX0WUEGfd/WxJG7WWcwROhyqR02MdxUcpAkn9JgybGhwJrWBWU/p4dR0O4u&#10;e3dejw6TZqyvfH9tVt9uo1Sv2y6nIAK14V/8595rBcM4Nn6JP0DO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eu5bBAAAA2wAAAA8AAAAAAAAAAAAAAAAAmAIAAGRycy9kb3du&#10;cmV2LnhtbFBLBQYAAAAABAAEAPUAAACGAwAAAAA=&#10;" filled="f" fillcolor="#bbe0e3"/>
                <v:line id="Line 7" o:spid="_x0000_s1030" style="position:absolute;visibility:visible;mso-wrap-style:square" from="16051,5736" to="16051,33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GF9cMAAADbAAAADwAAAGRycy9kb3ducmV2LnhtbESPQWvCQBSE70L/w/IKvZmNrUgb3Uhb&#10;EDx4MUrp8bH7TEKyb8PuVlN/vVsoeBxm5htmtR5tL87kQ+tYwSzLQRBrZ1quFRwPm+kriBCRDfaO&#10;ScEvBViXD5MVFsZdeE/nKtYiQTgUqKCJcSikDLohiyFzA3HyTs5bjEn6WhqPlwS3vXzO84W02HJa&#10;aHCgz4Z0V/1YBdVWn9z1xXdf3x87rTfo99h6pZ4ex/cliEhjvIf/21ujYP4Gf1/SD5D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BhfXDAAAA2wAAAA8AAAAAAAAAAAAA&#10;AAAAoQIAAGRycy9kb3ducmV2LnhtbFBLBQYAAAAABAAEAPkAAACRAwAAAAA=&#10;" strokeweight="3pt"/>
                <v:line id="Line 8" o:spid="_x0000_s1031" style="position:absolute;visibility:visible;mso-wrap-style:square" from="7460,15483" to="16051,154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uySM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uySMIAAADbAAAADwAAAAAAAAAAAAAA&#10;AAChAgAAZHJzL2Rvd25yZXYueG1sUEsFBgAAAAAEAAQA+QAAAJADAAAAAA==&#10;"/>
                <v:line id="Line 9" o:spid="_x0000_s1032" style="position:absolute;visibility:visible;mso-wrap-style:square" from="16051,10327" to="34977,10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cX08YAAADbAAAADwAAAGRycy9kb3ducmV2LnhtbESPQWvCQBSE7wX/w/IKvdWNlgZ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HF9PGAAAA2wAAAA8AAAAAAAAA&#10;AAAAAAAAoQIAAGRycy9kb3ducmV2LnhtbFBLBQYAAAAABAAEAPkAAACUAwAAAAA=&#10;"/>
                <v:line id="Line 10" o:spid="_x0000_s1033" style="position:absolute;visibility:visible;mso-wrap-style:square" from="37263,10327" to="51028,10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WJpMYAAADb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ViaTGAAAA2wAAAA8AAAAAAAAA&#10;AAAAAAAAoQIAAGRycy9kb3ducmV2LnhtbFBLBQYAAAAABAAEAPkAAACUAwAAAAA=&#10;"/>
                <v:line id="Line 11" o:spid="_x0000_s1034" style="position:absolute;flip:y;visibility:visible;mso-wrap-style:square" from="34977,8608" to="34977,10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sF1MYAAADbAAAADwAAAGRycy9kb3ducmV2LnhtbESPQUvDQBSE74X+h+UVvIjd1KrUNJtS&#10;BKGHXqyS4u2ZfWZDsm/j7trGf+8KQo/DzHzDFJvR9uJEPrSOFSzmGQji2umWGwVvr883KxAhImvs&#10;HZOCHwqwKaeTAnPtzvxCp0NsRIJwyFGBiXHIpQy1IYth7gbi5H06bzEm6RupPZ4T3PbyNssepMWW&#10;04LBgZ4M1d3h2yqQq/31l99+3HVVdzw+mqquhve9UlezcbsGEWmMl/B/e6cV3C/h70v6AbL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H7BdTGAAAA2wAAAA8AAAAAAAAA&#10;AAAAAAAAoQIAAGRycy9kb3ducmV2LnhtbFBLBQYAAAAABAAEAPkAAACUAwAAAAA=&#10;"/>
                <v:line id="Line 12" o:spid="_x0000_s1035" style="position:absolute;flip:y;visibility:visible;mso-wrap-style:square" from="37263,8608" to="37263,103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KdoMUAAADbAAAADwAAAGRycy9kb3ducmV2LnhtbESPQWsCMRSE74L/IbxCL1KzFi26GkUK&#10;hR681JYVb8/N62bZzcs2SXX77xtB8DjMzDfMatPbVpzJh9qxgsk4A0FcOl1zpeDr8+1pDiJEZI2t&#10;Y1LwRwE26+Fghbl2F/6g8z5WIkE45KjAxNjlUobSkMUwdh1x8r6dtxiT9JXUHi8Jblv5nGUv0mLN&#10;acFgR6+Gymb/axXI+W7047enaVM0h8PCFGXRHXdKPT702yWISH28h2/td61gNoXrl/QD5P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hKdoMUAAADbAAAADwAAAAAAAAAA&#10;AAAAAAChAgAAZHJzL2Rvd25yZXYueG1sUEsFBgAAAAAEAAQA+QAAAJMDAAAAAA==&#10;"/>
                <v:line id="Line 13" o:spid="_x0000_s1036" style="position:absolute;visibility:visible;mso-wrap-style:square" from="34977,8608" to="37263,8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wR0MYAAADbAAAADwAAAGRycy9kb3ducmV2LnhtbESPT2vCQBTE7wW/w/KE3urGFoO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08EdDGAAAA2wAAAA8AAAAAAAAA&#10;AAAAAAAAoQIAAGRycy9kb3ducmV2LnhtbFBLBQYAAAAABAAEAPkAAACUAwAAAAA=&#10;"/>
                <v:line id="Line 14" o:spid="_x0000_s1037" style="position:absolute;flip:y;visibility:visible;mso-wrap-style:square" from="24080,17202" to="24080,1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ymTMUAAADbAAAADwAAAGRycy9kb3ducmV2LnhtbESPQWsCMRSE7wX/Q3hCL0WzllZ0NYoI&#10;Qg9easuKt+fmuVl287ImqW7/fVMo9DjMzDfMct3bVtzIh9qxgsk4A0FcOl1zpeDzYzeagQgRWWPr&#10;mBR8U4D1avCwxFy7O7/T7RArkSAcclRgYuxyKUNpyGIYu444eRfnLcYkfSW1x3uC21Y+Z9lUWqw5&#10;LRjsaGuobA5fVoGc7Z+ufnN+aYrmeJyboiy6016px2G/WYCI1Mf/8F/7TSt4nc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YymTMUAAADbAAAADwAAAAAAAAAA&#10;AAAAAAChAgAAZHJzL2Rvd25yZXYueG1sUEsFBgAAAAAEAAQA+QAAAJMDAAAAAA==&#10;"/>
                <v:line id="Line 15" o:spid="_x0000_s1038" style="position:absolute;flip:y;visibility:visible;mso-wrap-style:square" from="26366,17202" to="26366,1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AD18YAAADbAAAADwAAAGRycy9kb3ducmV2LnhtbESPQUvDQBSE74X+h+UVvIjdVKrWNJtS&#10;BKGHXqyS4u2ZfWZDsm/j7trGf+8KQo/DzHzDFJvR9uJEPrSOFSzmGQji2umWGwVvr883KxAhImvs&#10;HZOCHwqwKaeTAnPtzvxCp0NsRIJwyFGBiXHIpQy1IYth7gbi5H06bzEm6RupPZ4T3PbyNsvupcWW&#10;04LBgZ4M1d3h2yqQq/31l99+LLuqOx4fTVVXw/teqavZuF2DiDTGS/i/vdMK7h7g70v6AbL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AA9fGAAAA2wAAAA8AAAAAAAAA&#10;AAAAAAAAoQIAAGRycy9kb3ducmV2LnhtbFBLBQYAAAAABAAEAPkAAACUAwAAAAA=&#10;"/>
                <v:line id="Line 16" o:spid="_x0000_s1039" style="position:absolute;visibility:visible;mso-wrap-style:square" from="24080,18921" to="26366,1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<v:line id="Line 17" o:spid="_x0000_s1040" style="position:absolute;flip:y;visibility:visible;mso-wrap-style:square" from="44156,17202" to="44156,1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MyPsYAAADbAAAADwAAAGRycy9kb3ducmV2LnhtbESPT2sCMRTE74LfITzBS6nZSlt0axQR&#10;hB68+IeV3l43r5tlNy/bJNXttzeFgsdhZn7DLFa9bcWFfKgdK3iaZCCIS6drrhScjtvHGYgQkTW2&#10;jknBLwVYLYeDBebaXXlPl0OsRIJwyFGBibHLpQylIYth4jri5H05bzEm6SupPV4T3LZymmWv0mLN&#10;acFgRxtDZXP4sQrkbPfw7defz03RnM9zU5RF97FTajzq128gIvXxHv5vv2sFL3P4+5J+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ATMj7GAAAA2wAAAA8AAAAAAAAA&#10;AAAAAAAAoQIAAGRycy9kb3ducmV2LnhtbFBLBQYAAAAABAAEAPkAAACUAwAAAAA=&#10;"/>
                <v:line id="Line 18" o:spid="_x0000_s1041" style="position:absolute;flip:y;visibility:visible;mso-wrap-style:square" from="46442,17202" to="46442,1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RHsMAAADbAAAADwAAAGRycy9kb3ducmV2LnhtbERPz2vCMBS+C/4P4Q12kZkqQ1w1LSIM&#10;PHiZG5Xdns1bU9q81CTT7r9fDoMdP77f23K0vbiRD61jBYt5BoK4drrlRsHH++vTGkSIyBp7x6Tg&#10;hwKUxXSyxVy7O7/R7RQbkUI45KjAxDjkUobakMUwdwNx4r6ctxgT9I3UHu8p3PZymWUrabHl1GBw&#10;oL2hujt9WwVyfZxd/e7y3FXd+fxiqroaPo9KPT6Muw2ISGP8F/+5D1rBKq1PX9IP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9FUR7DAAAA2wAAAA8AAAAAAAAAAAAA&#10;AAAAoQIAAGRycy9kb3ducmV2LnhtbFBLBQYAAAAABAAEAPkAAACRAwAAAAA=&#10;"/>
                <v:line id="Line 19" o:spid="_x0000_s1042" style="position:absolute;visibility:visible;mso-wrap-style:square" from="44156,18921" to="46442,1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<v:line id="Line 20" o:spid="_x0000_s1043" style="position:absolute;flip:x;visibility:visible;mso-wrap-style:square" from="16051,17202" to="24080,17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tq8sUAAADbAAAADwAAAGRycy9kb3ducmV2LnhtbESPQWsCMRSE74X+h/AKvRTNVoroahQR&#10;Cj14qZYVb8/Nc7Ps5mVNUt3+eyMIPQ4z8w0zX/a2FRfyoXas4H2YgSAuna65UvCz+xxMQISIrLF1&#10;TAr+KMBy8fw0x1y7K3/TZRsrkSAcclRgYuxyKUNpyGIYuo44eSfnLcYkfSW1x2uC21aOsmwsLdac&#10;Fgx2tDZUNttfq0BONm9nvzp+NEWz309NURbdYaPU60u/moGI1Mf/8KP9pRWMR3D/kn6AXN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Ntq8sUAAADbAAAADwAAAAAAAAAA&#10;AAAAAAChAgAAZHJzL2Rvd25yZXYueG1sUEsFBgAAAAAEAAQA+QAAAJMDAAAAAA==&#10;"/>
                <v:line id="Line 21" o:spid="_x0000_s1044" style="position:absolute;flip:x;visibility:visible;mso-wrap-style:square" from="26366,17202" to="44156,17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fPacUAAADbAAAADwAAAGRycy9kb3ducmV2LnhtbESPQWsCMRSE7wX/Q3hCL0WztkV0NYoI&#10;Qg9easuKt+fmuVl287ImqW7/fVMo9DjMzDfMct3bVtzIh9qxgsk4A0FcOl1zpeDzYzeagQgRWWPr&#10;mBR8U4D1avCwxFy7O7/T7RArkSAcclRgYuxyKUNpyGIYu444eRfnLcYkfSW1x3uC21Y+Z9lUWqw5&#10;LRjsaGuobA5fVoGc7Z+ufnN+bYrmeJyboiy6016px2G/WYCI1Mf/8F/7TSuYvsD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fPacUAAADbAAAADwAAAAAAAAAA&#10;AAAAAAChAgAAZHJzL2Rvd25yZXYueG1sUEsFBgAAAAAEAAQA+QAAAJMDAAAAAA==&#10;"/>
                <v:line id="Line 22" o:spid="_x0000_s1045" style="position:absolute;flip:x;visibility:visible;mso-wrap-style:square" from="46442,17202" to="51028,17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5XHcUAAADbAAAADwAAAGRycy9kb3ducmV2LnhtbESPQWsCMRSE70L/Q3iFXqRmLSJ2axQR&#10;BA9eqrLS2+vmdbPs5mVNom7/fVMQPA4z8w0zX/a2FVfyoXasYDzKQBCXTtdcKTgeNq8zECEia2wd&#10;k4JfCrBcPA3mmGt340+67mMlEoRDjgpMjF0uZSgNWQwj1xEn78d5izFJX0nt8ZbgtpVvWTaVFmtO&#10;CwY7Whsqm/3FKpCz3fDsV9+TpmhOp3dTlEX3tVPq5blffYCI1MdH+N7eagXTCfx/S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H5XHcUAAADbAAAADwAAAAAAAAAA&#10;AAAAAAChAgAAZHJzL2Rvd25yZXYueG1sUEsFBgAAAAAEAAQA+QAAAJMDAAAAAA==&#10;"/>
                <v:line id="Line 23" o:spid="_x0000_s1046" style="position:absolute;visibility:visible;mso-wrap-style:square" from="51028,10327" to="51028,17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1Dbbc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NQ223GAAAA2wAAAA8AAAAAAAAA&#10;AAAAAAAAoQIAAGRycy9kb3ducmV2LnhtbFBLBQYAAAAABAAEAPkAAACUAwAAAAA=&#10;"/>
                <v:line id="Line 24" o:spid="_x0000_s1047" style="position:absolute;visibility:visible;mso-wrap-style:square" from="16051,24078" to="34977,24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JFGsUAAADbAAAADwAAAGRycy9kb3ducmV2LnhtbESPQWsCMRSE7wX/Q3hCbzXbFkJZjSIV&#10;QXso1Rb0+Nw8d1c3L0uS7m7/fVMoeBxm5htmthhsIzryoXas4XGSgSAunKm51PD1uX54AREissHG&#10;MWn4oQCL+ehuhrlxPe+o28dSJAiHHDVUMba5lKGoyGKYuJY4eWfnLcYkfSmNxz7BbSOfskxJizWn&#10;hQpbeq2ouO6/rYb35w/VLbdvm+GwVaditTsdL73X+n48LKcgIg3xFv5vb4wGpeDvS/oBc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4JFGsUAAADbAAAADwAAAAAAAAAA&#10;AAAAAAChAgAAZHJzL2Rvd25yZXYueG1sUEsFBgAAAAAEAAQA+QAAAJMDAAAAAA==&#10;"/>
                <v:line id="Line 25" o:spid="_x0000_s1048" style="position:absolute;visibility:visible;mso-wrap-style:square" from="16051,30967" to="34977,309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7ggc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pG9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zO4IHGAAAA2wAAAA8AAAAAAAAA&#10;AAAAAAAAoQIAAGRycy9kb3ducmV2LnhtbFBLBQYAAAAABAAEAPkAAACUAw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49" type="#_x0000_t202" style="position:absolute;left:20069;top:7408;width:9172;height:29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h+nb8A&#10;AADbAAAADwAAAGRycy9kb3ducmV2LnhtbERPy2rCQBTdC/2H4Ra6ETOxFQkxo4hayNL3+pK5TUIz&#10;d0JmTNK/7ywEl4fzzjajaURPnastK5hHMQjiwuqaSwXXy/csAeE8ssbGMin4Iweb9dskw1TbgU/U&#10;n30pQgi7FBVU3replK6oyKCLbEscuB/bGfQBdqXUHQ4h3DTyM46X0mDNoaHClnYVFb/nh1HwZfaJ&#10;PI4Ld7rcD9vpIXf5LSmU+ngftysQnkb/Ej/duVawDGPDl/AD5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OH6dvwAAANsAAAAPAAAAAAAAAAAAAAAAAJgCAABkcnMvZG93bnJl&#10;di54bWxQSwUGAAAAAAQABAD1AAAAhAMAAAAA&#10;" filled="f" fillcolor="#bbe0e3" stroked="f">
                  <v:textbox inset="5.76pt,2.88pt,5.76pt,2.88pt">
                    <w:txbxContent>
                      <w:p w:rsidR="00356122" w:rsidRPr="00D63038" w:rsidRDefault="00356122" w:rsidP="006452C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</w:pPr>
                        <w:smartTag w:uri="urn:schemas-microsoft-com:office:smarttags" w:element="metricconverter">
                          <w:smartTagPr>
                            <w:attr w:name="ProductID" w:val="2,5 km"/>
                          </w:smartTagPr>
                          <w:r w:rsidRPr="00D63038">
                            <w:rPr>
                              <w:rFonts w:ascii="Arial" w:hAnsi="Arial" w:cs="Arial"/>
                              <w:color w:val="000000"/>
                              <w:sz w:val="29"/>
                              <w:szCs w:val="36"/>
                            </w:rPr>
                            <w:t>2,5 km</w:t>
                          </w:r>
                        </w:smartTag>
                      </w:p>
                    </w:txbxContent>
                  </v:textbox>
                </v:shape>
                <v:shape id="Text Box 27" o:spid="_x0000_s1050" type="#_x0000_t202" style="position:absolute;left:16626;top:14331;width:9158;height:29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TbBsQA&#10;AADbAAAADwAAAGRycy9kb3ducmV2LnhtbESPQWvCQBSE74X+h+UVeim6sZYQo6uITSHHmqjnR/Y1&#10;Cc2+DdmtSf+9Wyh4HGbmG2azm0wnrjS41rKCxTwCQVxZ3XKt4FR+zBIQziNr7CyTgl9ysNs+Pmww&#10;1XbkI10LX4sAYZeigsb7PpXSVQ0ZdHPbEwfvyw4GfZBDLfWAY4CbTr5GUSwNthwWGuzp0FD1XfwY&#10;BUvznsjP6c0dy0u2f8lyl5+TSqnnp2m/BuFp8vfwfzvXCuIV/H0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02wbEAAAA2wAAAA8AAAAAAAAAAAAAAAAAmAIAAGRycy9k&#10;b3ducmV2LnhtbFBLBQYAAAAABAAEAPUAAACJAwAAAAA=&#10;" filled="f" fillcolor="#bbe0e3" stroked="f">
                  <v:textbox inset="5.76pt,2.88pt,5.76pt,2.88pt">
                    <w:txbxContent>
                      <w:p w:rsidR="00356122" w:rsidRPr="00D63038" w:rsidRDefault="00356122" w:rsidP="006452C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</w:pPr>
                        <w:smartTag w:uri="urn:schemas-microsoft-com:office:smarttags" w:element="metricconverter">
                          <w:smartTagPr>
                            <w:attr w:name="ProductID" w:val="2,5 km"/>
                          </w:smartTagPr>
                          <w:r w:rsidRPr="00D63038">
                            <w:rPr>
                              <w:rFonts w:ascii="Arial" w:hAnsi="Arial" w:cs="Arial"/>
                              <w:color w:val="000000"/>
                              <w:sz w:val="29"/>
                              <w:szCs w:val="36"/>
                            </w:rPr>
                            <w:t>2,5 km</w:t>
                          </w:r>
                        </w:smartTag>
                      </w:p>
                    </w:txbxContent>
                  </v:textbox>
                </v:shape>
                <v:shape id="Text Box 28" o:spid="_x0000_s1051" type="#_x0000_t202" style="position:absolute;left:31540;top:14331;width:9159;height:29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fkRsAA&#10;AADbAAAADwAAAGRycy9kb3ducmV2LnhtbERPTWvCQBC9F/oflin0UnRjLTZEVxG1kGMTq+chOybB&#10;7GzIrkn6792D4PHxvleb0TSip87VlhXMphEI4sLqmksFf8efSQzCeWSNjWVS8E8ONuvXlxUm2g6c&#10;UZ/7UoQQdgkqqLxvEyldUZFBN7UtceAutjPoA+xKqTscQrhp5GcULaTBmkNDhS3tKiqu+c0omJt9&#10;LH/HL5cdz4ftxyF16SkulHp/G7dLEJ5G/xQ/3KlW8B3Why/h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ZfkRsAAAADbAAAADwAAAAAAAAAAAAAAAACYAgAAZHJzL2Rvd25y&#10;ZXYueG1sUEsFBgAAAAAEAAQA9QAAAIUDAAAAAA==&#10;" filled="f" fillcolor="#bbe0e3" stroked="f">
                  <v:textbox inset="5.76pt,2.88pt,5.76pt,2.88pt">
                    <w:txbxContent>
                      <w:p w:rsidR="00356122" w:rsidRPr="00D63038" w:rsidRDefault="00356122" w:rsidP="006452C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</w:pPr>
                        <w:smartTag w:uri="urn:schemas-microsoft-com:office:smarttags" w:element="metricconverter">
                          <w:smartTagPr>
                            <w:attr w:name="ProductID" w:val="2,5 km"/>
                          </w:smartTagPr>
                          <w:r w:rsidRPr="00D63038">
                            <w:rPr>
                              <w:rFonts w:ascii="Arial" w:hAnsi="Arial" w:cs="Arial"/>
                              <w:color w:val="000000"/>
                              <w:sz w:val="29"/>
                              <w:szCs w:val="36"/>
                            </w:rPr>
                            <w:t>2,5 km</w:t>
                          </w:r>
                        </w:smartTag>
                      </w:p>
                    </w:txbxContent>
                  </v:textbox>
                </v:shape>
                <v:shape id="Text Box 29" o:spid="_x0000_s1052" type="#_x0000_t202" style="position:absolute;left:41856;top:7408;width:9158;height:29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tB3cMA&#10;AADbAAAADwAAAGRycy9kb3ducmV2LnhtbESPQWvCQBSE74L/YXlCL2I2tkVD6iqiKeRYje35kX1N&#10;gtm3Ibua9N93CwWPw8x8w2x2o2nFnXrXWFawjGIQxKXVDVcKLsX7IgHhPLLG1jIp+CEHu+10ssFU&#10;24FPdD/7SgQIuxQV1N53qZSurMmgi2xHHLxv2xv0QfaV1D0OAW5a+RzHK2mw4bBQY0eHmsrr+WYU&#10;vJhjIj/GV3cqvrL9PMtd/pmUSj3Nxv0bCE+jf4T/27lWsF7C35fw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ttB3cMAAADbAAAADwAAAAAAAAAAAAAAAACYAgAAZHJzL2Rv&#10;d25yZXYueG1sUEsFBgAAAAAEAAQA9QAAAIgDAAAAAA==&#10;" filled="f" fillcolor="#bbe0e3" stroked="f">
                  <v:textbox inset="5.76pt,2.88pt,5.76pt,2.88pt">
                    <w:txbxContent>
                      <w:p w:rsidR="00356122" w:rsidRPr="00D63038" w:rsidRDefault="00356122" w:rsidP="006452C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</w:pPr>
                        <w:smartTag w:uri="urn:schemas-microsoft-com:office:smarttags" w:element="metricconverter">
                          <w:smartTagPr>
                            <w:attr w:name="ProductID" w:val="3,5 km"/>
                          </w:smartTagPr>
                          <w:r w:rsidRPr="00D63038">
                            <w:rPr>
                              <w:rFonts w:ascii="Arial" w:hAnsi="Arial" w:cs="Arial"/>
                              <w:color w:val="000000"/>
                              <w:sz w:val="29"/>
                              <w:szCs w:val="36"/>
                            </w:rPr>
                            <w:t>3,5 km</w:t>
                          </w:r>
                        </w:smartTag>
                      </w:p>
                    </w:txbxContent>
                  </v:textbox>
                </v:shape>
                <v:shape id="Text Box 30" o:spid="_x0000_s1053" type="#_x0000_t202" style="position:absolute;left:33265;top:4523;width:7434;height:29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nfqsQA&#10;AADbAAAADwAAAGRycy9kb3ducmV2LnhtbESPzWrDMBCE74W+g9hCL6WR65TUOFFCSF3wsXF+zou1&#10;sU2tlbEU2337qFDIcZiZb5jVZjKtGKh3jWUFb7MIBHFpdcOVguPh6zUB4TyyxtYyKfglB5v148MK&#10;U21H3tNQ+EoECLsUFdTed6mUrqzJoJvZjjh4F9sb9EH2ldQ9jgFuWhlH0UIabDgs1NjRrqbyp7ga&#10;BXPzmcjv6d3tD+ds+5LlLj8lpVLPT9N2CcLT5O/h/3auFXzE8Pcl/AC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J36rEAAAA2wAAAA8AAAAAAAAAAAAAAAAAmAIAAGRycy9k&#10;b3ducmV2LnhtbFBLBQYAAAAABAAEAPUAAACJAwAAAAA=&#10;" filled="f" fillcolor="#bbe0e3" stroked="f">
                  <v:textbox inset="5.76pt,2.88pt,5.76pt,2.88pt">
                    <w:txbxContent>
                      <w:p w:rsidR="00356122" w:rsidRPr="00D63038" w:rsidRDefault="003F30A9" w:rsidP="006452C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  <w:t>-T13</w:t>
                        </w:r>
                      </w:p>
                    </w:txbxContent>
                  </v:textbox>
                </v:shape>
                <v:shape id="Text Box 31" o:spid="_x0000_s1054" type="#_x0000_t202" style="position:absolute;left:22950;top:13704;width:7434;height:2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V6McMA&#10;AADbAAAADwAAAGRycy9kb3ducmV2LnhtbESPQWvCQBSE74X+h+UVvJRm06bYEF1FbIQcq1HPj+wz&#10;Cc2+DdlV4793CwWPw8x8w8yXo+nEhQbXWlbwHsUgiCurW64V7MvNWwrCeWSNnWVScCMHy8Xz0xwz&#10;ba+8pcvO1yJA2GWooPG+z6R0VUMGXWR74uCd7GDQBznUUg94DXDTyY84nkqDLYeFBntaN1T97s5G&#10;QWK+U/kzfrptecxXr3nhikNaKTV5GVczEJ5G/wj/twut4CuBvy/hB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V6McMAAADbAAAADwAAAAAAAAAAAAAAAACYAgAAZHJzL2Rv&#10;d25yZXYueG1sUEsFBgAAAAAEAAQA9QAAAIgDAAAAAA==&#10;" filled="f" fillcolor="#bbe0e3" stroked="f">
                  <v:textbox inset="5.76pt,2.88pt,5.76pt,2.88pt">
                    <w:txbxContent>
                      <w:p w:rsidR="00356122" w:rsidRPr="00D63038" w:rsidRDefault="00356122" w:rsidP="006452C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</w:pPr>
                        <w:r w:rsidRPr="00D63038"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  <w:t>-T11</w:t>
                        </w:r>
                      </w:p>
                    </w:txbxContent>
                  </v:textbox>
                </v:shape>
                <v:shape id="Text Box 32" o:spid="_x0000_s1055" type="#_x0000_t202" style="position:absolute;left:43026;top:13704;width:7434;height:2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ziRcEA&#10;AADbAAAADwAAAGRycy9kb3ducmV2LnhtbESPT4vCMBTE74LfITxhL6KprmipRpHVhR79f340z7bY&#10;vJQmq91vbwTB4zAzv2EWq9ZU4k6NKy0rGA0jEMSZ1SXnCk7H30EMwnlkjZVlUvBPDlbLbmeBibYP&#10;3tP94HMRIOwSVFB4XydSuqwgg25oa+LgXW1j0AfZ5FI3+AhwU8lxFE2lwZLDQoE1/RSU3Q5/RsG3&#10;2cRy107c/njZrvvb1KXnOFPqq9eu5yA8tf4TfrdTrWA2gdeX8AP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s4kXBAAAA2wAAAA8AAAAAAAAAAAAAAAAAmAIAAGRycy9kb3du&#10;cmV2LnhtbFBLBQYAAAAABAAEAPUAAACGAwAAAAA=&#10;" filled="f" fillcolor="#bbe0e3" stroked="f">
                  <v:textbox inset="5.76pt,2.88pt,5.76pt,2.88pt">
                    <w:txbxContent>
                      <w:p w:rsidR="00356122" w:rsidRPr="00D63038" w:rsidRDefault="00356122" w:rsidP="006452C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</w:pPr>
                        <w:r w:rsidRPr="00D63038"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  <w:t>-T12</w:t>
                        </w:r>
                      </w:p>
                    </w:txbxContent>
                  </v:textbox>
                </v:shape>
                <v:shape id="Text Box 33" o:spid="_x0000_s1056" type="#_x0000_t202" style="position:absolute;left:568;top:10279;width:10897;height:29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BH3sMA&#10;AADbAAAADwAAAGRycy9kb3ducmV2LnhtbESPS4vCQBCE74L/YWjBi+jEx64h6yjiKuToc89NpjcJ&#10;m+kJmVmN/94RBI9FVX1FLVatqcSVGldaVjAeRSCIM6tLzhWcT7thDMJ5ZI2VZVJwJwerZbezwETb&#10;Gx/oevS5CBB2CSoovK8TKV1WkEE3sjVx8H5tY9AH2eRSN3gLcFPJSRR9SoMlh4UCa9oUlP0d/42C&#10;qfmO5b6ducPpZ7sebFOXXuJMqX6vXX+B8NT6d/jVTrWC+Qc8v4Qf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BH3sMAAADbAAAADwAAAAAAAAAAAAAAAACYAgAAZHJzL2Rv&#10;d25yZXYueG1sUEsFBgAAAAAEAAQA9QAAAIgDAAAAAA==&#10;" filled="f" fillcolor="#bbe0e3" stroked="f">
                  <v:textbox inset="5.76pt,2.88pt,5.76pt,2.88pt">
                    <w:txbxContent>
                      <w:p w:rsidR="00356122" w:rsidRPr="00D63038" w:rsidRDefault="00356122" w:rsidP="006452C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</w:pPr>
                        <w:r w:rsidRPr="00D63038"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  <w:t>50/10 kV</w:t>
                        </w:r>
                      </w:p>
                    </w:txbxContent>
                  </v:textbox>
                </v:shape>
                <v:shape id="Text Box 34" o:spid="_x0000_s1057" type="#_x0000_t202" style="position:absolute;left:36127;top:22359;width:21780;height:29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LZqcIA&#10;AADbAAAADwAAAGRycy9kb3ducmV2LnhtbESPS4vCQBCE74L/YWjBi6wTXdGQdRTxATn62j03mTYJ&#10;ZnpCZtT473cEwWNRVV9R82VrKnGnxpWWFYyGEQjizOqScwXn0+4rBuE8ssbKMil4koPlotuZY6Lt&#10;gw90P/pcBAi7BBUU3teJlC4ryKAb2po4eBfbGPRBNrnUDT4C3FRyHEVTabDksFBgTeuCsuvxZhR8&#10;m00s9+3EHU5/29Vgm7r0N86U6vfa1Q8IT63/hN/tVCuYTeH1JfwA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MtmpwgAAANsAAAAPAAAAAAAAAAAAAAAAAJgCAABkcnMvZG93&#10;bnJldi54bWxQSwUGAAAAAAQABAD1AAAAhwMAAAAA&#10;" filled="f" fillcolor="#bbe0e3" stroked="f">
                  <v:textbox inset="5.76pt,2.88pt,5.76pt,2.88pt">
                    <w:txbxContent>
                      <w:p w:rsidR="00356122" w:rsidRPr="00D63038" w:rsidRDefault="00356122" w:rsidP="006452C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</w:pPr>
                      </w:p>
                    </w:txbxContent>
                  </v:textbox>
                </v:shape>
                <v:shape id="Text Box 35" o:spid="_x0000_s1058" type="#_x0000_t202" style="position:absolute;left:36127;top:29248;width:21780;height:29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58MsQA&#10;AADbAAAADwAAAGRycy9kb3ducmV2LnhtbESPQWvCQBSE74X+h+UVeim6sRYToquITSHHmqjnR/Y1&#10;Cc2+DdmtSf+9Wyh4HGbmG2azm0wnrjS41rKCxTwCQVxZ3XKt4FR+zBIQziNr7CyTgl9ysNs+Pmww&#10;1XbkI10LX4sAYZeigsb7PpXSVQ0ZdHPbEwfvyw4GfZBDLfWAY4CbTr5G0UoabDksNNjToaHqu/gx&#10;CpbmPZGf05s7lpds/5LlLj8nlVLPT9N+DcLT5O/h/3auFcQx/H0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+fDLEAAAA2wAAAA8AAAAAAAAAAAAAAAAAmAIAAGRycy9k&#10;b3ducmV2LnhtbFBLBQYAAAAABAAEAPUAAACJAwAAAAA=&#10;" filled="f" fillcolor="#bbe0e3" stroked="f">
                  <v:textbox inset="5.76pt,2.88pt,5.76pt,2.88pt">
                    <w:txbxContent>
                      <w:p w:rsidR="00356122" w:rsidRPr="00D63038" w:rsidRDefault="00356122" w:rsidP="006452C3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  <w:sz w:val="29"/>
                            <w:szCs w:val="36"/>
                          </w:rPr>
                        </w:pPr>
                      </w:p>
                    </w:txbxContent>
                  </v:textbox>
                </v:shape>
                <v:line id="Line 36" o:spid="_x0000_s1059" style="position:absolute;visibility:visible;mso-wrap-style:square" from="22930,18341" to="24648,18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iLs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xwb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I4i7DAAAA2wAAAA8AAAAAAAAAAAAA&#10;AAAAoQIAAGRycy9kb3ducmV2LnhtbFBLBQYAAAAABAAEAPkAAACRAwAAAAA=&#10;"/>
                <v:line id="Line 37" o:spid="_x0000_s1060" style="position:absolute;visibility:visible;mso-wrap-style:square" from="25798,18341" to="27516,18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8RHtc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ps9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ER7XGAAAA2wAAAA8AAAAAAAAA&#10;AAAAAAAAoQIAAGRycy9kb3ducmV2LnhtbFBLBQYAAAAABAAEAPkAAACUAwAAAAA=&#10;"/>
                <v:line id="Line 38" o:spid="_x0000_s1061" style="position:absolute;visibility:visible;mso-wrap-style:square" from="42999,18341" to="44717,18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eD8IAAADbAAAADwAAAGRycy9kb3ducmV2LnhtbERPy2rCQBTdC/2H4Rbc6cQWgkRHEUtB&#10;uyj1Abq8Zq5JNHMnzIxJ+vedRcHl4bzny97UoiXnK8sKJuMEBHFudcWFguPhczQF4QOyxtoyKfgl&#10;D8vFy2COmbYd76jdh0LEEPYZKihDaDIpfV6SQT+2DXHkrtYZDBG6QmqHXQw3tXxLklQarDg2lNjQ&#10;uqT8vn8YBd/vP2m72n5t+tM2veQfu8v51jmlhq/9agYiUB+e4n/3RiuYxvXxS/wBcv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yueD8IAAADbAAAADwAAAAAAAAAAAAAA&#10;AAChAgAAZHJzL2Rvd25yZXYueG1sUEsFBgAAAAAEAAQA+QAAAJADAAAAAA==&#10;"/>
                <v:line id="Line 39" o:spid="_x0000_s1062" style="position:absolute;visibility:visible;mso-wrap-style:square" from="45874,18341" to="47592,183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7lMUAAADbAAAADwAAAGRycy9kb3ducmV2LnhtbESPT2vCQBTE7wW/w/IKvdWNFoKkriIV&#10;QXso/oN6fGafSTT7Nuxuk/Tbu4WCx2FmfsNM572pRUvOV5YVjIYJCOLc6ooLBcfD6nUCwgdkjbVl&#10;UvBLHuazwdMUM2073lG7D4WIEPYZKihDaDIpfV6SQT+0DXH0LtYZDFG6QmqHXYSbWo6TJJUGK44L&#10;JTb0UVJ+2/8YBV9v27RdbD7X/fcmPefL3fl07ZxSL8/94h1EoD48wv/ttVYwGcHfl/gD5Ow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Gc7lMUAAADbAAAADwAAAAAAAAAA&#10;AAAAAAChAgAAZHJzL2Rvd25yZXYueG1sUEsFBgAAAAAEAAQA+QAAAJMDAAAAAA==&#10;"/>
                <v:line id="Line 40" o:spid="_x0000_s1063" style="position:absolute;visibility:visible;mso-wrap-style:square" from="33827,9747" to="35545,9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l48UAAADb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T+H2Jf4Aub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Wl48UAAADbAAAADwAAAAAAAAAA&#10;AAAAAAChAgAAZHJzL2Rvd25yZXYueG1sUEsFBgAAAAAEAAQA+QAAAJMDAAAAAA==&#10;"/>
                <v:line id="Line 41" o:spid="_x0000_s1064" style="position:absolute;visibility:visible;mso-wrap-style:square" from="36695,9747" to="38413,97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AeMUAAADbAAAADwAAAGRycy9kb3ducmV2LnhtbESPQWvCQBSE74X+h+UVems2VgiSuooo&#10;gvYg1Rbq8Zl9JtHs27C7TeK/7xYKHoeZ+YaZzgfTiI6cry0rGCUpCOLC6ppLBV+f65cJCB+QNTaW&#10;ScGNPMxnjw9TzLXteU/dIZQiQtjnqKAKoc2l9EVFBn1iW+Lona0zGKJ0pdQO+wg3jXxN00warDku&#10;VNjSsqLievgxCnbjj6xbbN83w/c2OxWr/el46Z1Sz0/D4g1EoCHcw//tjVYwGcPfl/gD5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/kAeMUAAADbAAAADwAAAAAAAAAA&#10;AAAAAAChAgAAZHJzL2Rvd25yZXYueG1sUEsFBgAAAAAEAAQA+QAAAJMDAAAAAA==&#10;"/>
                <v:rect id="Rectangle 42" o:spid="_x0000_s1065" style="position:absolute;left:22930;top:16050;width:5168;height:45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HQIcQA&#10;AADbAAAADwAAAGRycy9kb3ducmV2LnhtbESPQYvCMBSE74L/ITzBm6au4mo1yqIIBUHYKnt+Ns+2&#10;2LyUJmrdX78RhD0OM/MNs1y3phJ3alxpWcFoGIEgzqwuOVdwOu4GMxDOI2usLJOCJzlYr7qdJcba&#10;Pvib7qnPRYCwi1FB4X0dS+myggy6oa2Jg3exjUEfZJNL3eAjwE0lP6JoKg2WHBYKrGlTUHZNb0bB&#10;fl4mx/11u/k9JGM5SiefP8nprFS/134tQHhq/X/43U60gtkEXl/CD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R0CHEAAAA2wAAAA8AAAAAAAAAAAAAAAAAmAIAAGRycy9k&#10;b3ducmV2LnhtbFBLBQYAAAAABAAEAPUAAACJAwAAAAA=&#10;" filled="f" fillcolor="#bbe0e3">
                  <v:stroke dashstyle="dash"/>
                </v:rect>
                <v:rect id="Rectangle 43" o:spid="_x0000_s1066" style="position:absolute;left:42992;top:16050;width:5168;height:45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11usUA&#10;AADbAAAADwAAAGRycy9kb3ducmV2LnhtbESPQWvCQBSE70L/w/IKvenGtrYxzSpFEQKCYCI9v2af&#10;STD7NmS3mvbXdwXB4zAz3zDpcjCtOFPvGssKppMIBHFpdcOVgkOxGccgnEfW2FomBb/kYLl4GKWY&#10;aHvhPZ1zX4kAYZeggtr7LpHSlTUZdBPbEQfvaHuDPsi+krrHS4CbVj5H0Zs02HBYqLGjVU3lKf8x&#10;CrbzJiu2p/Xqb5e9yGn++v6VHb6VenocPj9AeBr8PXxrZ1pBPIPrl/AD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3XW6xQAAANsAAAAPAAAAAAAAAAAAAAAAAJgCAABkcnMv&#10;ZG93bnJldi54bWxQSwUGAAAAAAQABAD1AAAAigMAAAAA&#10;" filled="f" fillcolor="#bbe0e3">
                  <v:stroke dashstyle="dash"/>
                </v:rect>
                <v:rect id="Rectangle 44" o:spid="_x0000_s1067" style="position:absolute;left:33813;top:6875;width:5168;height:45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rzcUA&#10;AADbAAAADwAAAGRycy9kb3ducmV2LnhtbESPQWvCQBSE74L/YXlCb2YTW6yNrkEshYBQaJSeX7PP&#10;JJh9G7Jbk/bXu0Khx2FmvmE22WhacaXeNZYVJFEMgri0uuFKwen4Nl+BcB5ZY2uZFPyQg2w7nWww&#10;1XbgD7oWvhIBwi5FBbX3XSqlK2sy6CLbEQfvbHuDPsi+krrHIcBNKxdxvJQGGw4LNXa0r6m8FN9G&#10;weGlyY+Hy+v+9z1/lEnx9PyZn76UepiNuzUIT6P/D/+1c61gtYT7l/AD5PY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+vNxQAAANsAAAAPAAAAAAAAAAAAAAAAAJgCAABkcnMv&#10;ZG93bnJldi54bWxQSwUGAAAAAAQABAD1AAAAigMAAAAA&#10;" filled="f" fillcolor="#bbe0e3">
                  <v:stroke dashstyle="dash"/>
                </v:rect>
                <w10:anchorlock/>
              </v:group>
            </w:pict>
          </mc:Fallback>
        </mc:AlternateContent>
      </w:r>
    </w:p>
    <w:p w:rsidR="00356122" w:rsidRPr="006014DD" w:rsidRDefault="00356122">
      <w:pPr>
        <w:rPr>
          <w:rFonts w:cs="Calibri"/>
          <w:sz w:val="24"/>
          <w:szCs w:val="28"/>
        </w:rPr>
      </w:pPr>
      <w:r w:rsidRPr="006014DD">
        <w:rPr>
          <w:rFonts w:cs="Calibri"/>
          <w:sz w:val="24"/>
          <w:szCs w:val="28"/>
        </w:rPr>
        <w:br w:type="page"/>
      </w:r>
    </w:p>
    <w:p w:rsidR="00356122" w:rsidRPr="006014DD" w:rsidRDefault="00356122" w:rsidP="0001759F">
      <w:pPr>
        <w:rPr>
          <w:rFonts w:cs="Calibri"/>
          <w:sz w:val="24"/>
          <w:szCs w:val="28"/>
        </w:rPr>
      </w:pPr>
      <w:r w:rsidRPr="006014DD">
        <w:rPr>
          <w:rFonts w:cs="Calibri"/>
          <w:sz w:val="24"/>
          <w:szCs w:val="28"/>
          <w:u w:val="single"/>
        </w:rPr>
        <w:lastRenderedPageBreak/>
        <w:t>Bilag 2</w:t>
      </w:r>
      <w:r w:rsidRPr="006014DD">
        <w:rPr>
          <w:rFonts w:cs="Calibri"/>
          <w:sz w:val="24"/>
          <w:szCs w:val="28"/>
        </w:rPr>
        <w:t xml:space="preserve"> Transforme</w:t>
      </w:r>
      <w:r>
        <w:rPr>
          <w:rFonts w:cs="Calibri"/>
          <w:sz w:val="24"/>
          <w:szCs w:val="28"/>
        </w:rPr>
        <w:t>r</w:t>
      </w:r>
      <w:r w:rsidRPr="006014DD">
        <w:rPr>
          <w:rFonts w:cs="Calibri"/>
          <w:sz w:val="24"/>
          <w:szCs w:val="28"/>
        </w:rPr>
        <w:t>oplysninger</w:t>
      </w:r>
    </w:p>
    <w:tbl>
      <w:tblPr>
        <w:tblW w:w="81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568"/>
        <w:gridCol w:w="992"/>
        <w:gridCol w:w="850"/>
        <w:gridCol w:w="1276"/>
        <w:gridCol w:w="851"/>
      </w:tblGrid>
      <w:tr w:rsidR="00356122" w:rsidRPr="006014DD" w:rsidTr="006014DD">
        <w:trPr>
          <w:jc w:val="center"/>
        </w:trPr>
        <w:tc>
          <w:tcPr>
            <w:tcW w:w="1620" w:type="dxa"/>
            <w:tcBorders>
              <w:top w:val="single" w:sz="18" w:space="0" w:color="auto"/>
              <w:left w:val="single" w:sz="18" w:space="0" w:color="auto"/>
              <w:bottom w:val="thinThickSmallGap" w:sz="24" w:space="0" w:color="auto"/>
              <w:right w:val="single" w:sz="18" w:space="0" w:color="auto"/>
            </w:tcBorders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 xml:space="preserve">Transformer </w:t>
            </w:r>
          </w:p>
        </w:tc>
        <w:tc>
          <w:tcPr>
            <w:tcW w:w="2568" w:type="dxa"/>
            <w:tcBorders>
              <w:top w:val="single" w:sz="18" w:space="0" w:color="auto"/>
              <w:left w:val="single" w:sz="18" w:space="0" w:color="auto"/>
            </w:tcBorders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Nominel spænding</w:t>
            </w:r>
          </w:p>
        </w:tc>
        <w:tc>
          <w:tcPr>
            <w:tcW w:w="992" w:type="dxa"/>
            <w:tcBorders>
              <w:top w:val="single" w:sz="18" w:space="0" w:color="auto"/>
            </w:tcBorders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S</w:t>
            </w:r>
            <w:r w:rsidRPr="006014DD">
              <w:rPr>
                <w:rFonts w:ascii="Times New Roman" w:hAnsi="Times New Roman"/>
                <w:sz w:val="24"/>
                <w:szCs w:val="24"/>
                <w:vertAlign w:val="subscript"/>
              </w:rPr>
              <w:t>N</w:t>
            </w:r>
          </w:p>
          <w:p w:rsidR="00356122" w:rsidRPr="006014DD" w:rsidRDefault="00356122" w:rsidP="00A953DA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 xml:space="preserve">    kVA</w:t>
            </w:r>
          </w:p>
        </w:tc>
        <w:tc>
          <w:tcPr>
            <w:tcW w:w="850" w:type="dxa"/>
            <w:tcBorders>
              <w:top w:val="single" w:sz="18" w:space="0" w:color="auto"/>
            </w:tcBorders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e</w:t>
            </w:r>
            <w:r w:rsidRPr="006014DD">
              <w:rPr>
                <w:rFonts w:ascii="Times New Roman" w:hAnsi="Times New Roman"/>
                <w:sz w:val="24"/>
                <w:szCs w:val="24"/>
                <w:vertAlign w:val="subscript"/>
              </w:rPr>
              <w:t>K</w:t>
            </w:r>
          </w:p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%</w:t>
            </w:r>
          </w:p>
        </w:tc>
        <w:tc>
          <w:tcPr>
            <w:tcW w:w="1276" w:type="dxa"/>
            <w:tcBorders>
              <w:top w:val="single" w:sz="18" w:space="0" w:color="auto"/>
            </w:tcBorders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P</w:t>
            </w:r>
            <w:r w:rsidRPr="006014DD">
              <w:rPr>
                <w:rFonts w:ascii="Times New Roman" w:hAnsi="Times New Roman"/>
                <w:sz w:val="24"/>
                <w:szCs w:val="24"/>
                <w:vertAlign w:val="subscript"/>
              </w:rPr>
              <w:t>cu 1/1</w:t>
            </w:r>
          </w:p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W</w:t>
            </w:r>
          </w:p>
        </w:tc>
        <w:tc>
          <w:tcPr>
            <w:tcW w:w="851" w:type="dxa"/>
            <w:tcBorders>
              <w:top w:val="single" w:sz="18" w:space="0" w:color="auto"/>
            </w:tcBorders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P</w:t>
            </w:r>
            <w:r w:rsidRPr="006014DD">
              <w:rPr>
                <w:rFonts w:ascii="Times New Roman" w:hAnsi="Times New Roman"/>
                <w:sz w:val="24"/>
                <w:szCs w:val="24"/>
                <w:vertAlign w:val="subscript"/>
              </w:rPr>
              <w:t>0</w:t>
            </w:r>
          </w:p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W</w:t>
            </w:r>
          </w:p>
        </w:tc>
      </w:tr>
      <w:tr w:rsidR="00356122" w:rsidRPr="006014DD" w:rsidTr="003F30A9">
        <w:trPr>
          <w:jc w:val="center"/>
        </w:trPr>
        <w:tc>
          <w:tcPr>
            <w:tcW w:w="162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356122" w:rsidRPr="006014DD" w:rsidRDefault="00356122" w:rsidP="003233CE">
            <w:pPr>
              <w:pStyle w:val="Ingenafstand"/>
              <w:jc w:val="center"/>
            </w:pPr>
            <w:r w:rsidRPr="006014DD">
              <w:t>-T11</w:t>
            </w:r>
            <w:r>
              <w:t xml:space="preserve"> </w:t>
            </w:r>
            <w:r>
              <w:br/>
              <w:t>og</w:t>
            </w:r>
          </w:p>
          <w:p w:rsidR="00356122" w:rsidRPr="006014DD" w:rsidRDefault="00356122" w:rsidP="003233CE">
            <w:pPr>
              <w:pStyle w:val="Ingenafstand"/>
              <w:jc w:val="center"/>
            </w:pPr>
            <w:r w:rsidRPr="006014DD">
              <w:t>-T12</w:t>
            </w:r>
          </w:p>
        </w:tc>
        <w:tc>
          <w:tcPr>
            <w:tcW w:w="25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3 x 10,5/0,42/0,242 kV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 xml:space="preserve">1000 </w:t>
            </w:r>
          </w:p>
        </w:tc>
        <w:tc>
          <w:tcPr>
            <w:tcW w:w="85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14500</w:t>
            </w: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356122" w:rsidRPr="006014DD" w:rsidRDefault="00356122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1400</w:t>
            </w:r>
          </w:p>
        </w:tc>
      </w:tr>
      <w:tr w:rsidR="003F30A9" w:rsidRPr="006014DD" w:rsidTr="003233CE">
        <w:trPr>
          <w:jc w:val="center"/>
        </w:trPr>
        <w:tc>
          <w:tcPr>
            <w:tcW w:w="1620" w:type="dxa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</w:tcPr>
          <w:p w:rsidR="003F30A9" w:rsidRPr="006014DD" w:rsidRDefault="003F30A9" w:rsidP="003233CE">
            <w:pPr>
              <w:pStyle w:val="Ingenafstand"/>
              <w:jc w:val="center"/>
            </w:pPr>
            <w:r>
              <w:t>-T13</w:t>
            </w:r>
          </w:p>
        </w:tc>
        <w:tc>
          <w:tcPr>
            <w:tcW w:w="256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3F30A9" w:rsidRPr="006014DD" w:rsidRDefault="003F30A9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14DD">
              <w:rPr>
                <w:rFonts w:ascii="Times New Roman" w:hAnsi="Times New Roman"/>
                <w:sz w:val="24"/>
                <w:szCs w:val="24"/>
              </w:rPr>
              <w:t>3 x 10,5/0,42/0,242 kV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vAlign w:val="center"/>
          </w:tcPr>
          <w:p w:rsidR="003F30A9" w:rsidRPr="006014DD" w:rsidRDefault="003F30A9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800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vAlign w:val="center"/>
          </w:tcPr>
          <w:p w:rsidR="003F30A9" w:rsidRPr="006014DD" w:rsidRDefault="003F30A9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3F30A9" w:rsidRPr="006014DD" w:rsidRDefault="003F30A9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11000</w:t>
            </w:r>
          </w:p>
        </w:tc>
        <w:tc>
          <w:tcPr>
            <w:tcW w:w="851" w:type="dxa"/>
            <w:tcBorders>
              <w:top w:val="single" w:sz="18" w:space="0" w:color="auto"/>
            </w:tcBorders>
            <w:vAlign w:val="center"/>
          </w:tcPr>
          <w:p w:rsidR="003F30A9" w:rsidRPr="006014DD" w:rsidRDefault="003F30A9" w:rsidP="00A953D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1200</w:t>
            </w:r>
          </w:p>
        </w:tc>
      </w:tr>
    </w:tbl>
    <w:p w:rsidR="00356122" w:rsidRPr="006014DD" w:rsidRDefault="00356122" w:rsidP="00CC7672">
      <w:pPr>
        <w:rPr>
          <w:rFonts w:cs="Calibri"/>
          <w:sz w:val="24"/>
          <w:szCs w:val="28"/>
        </w:rPr>
      </w:pPr>
    </w:p>
    <w:p w:rsidR="00356122" w:rsidRPr="006014DD" w:rsidRDefault="00356122">
      <w:pPr>
        <w:spacing w:after="0" w:line="240" w:lineRule="auto"/>
        <w:rPr>
          <w:rFonts w:cs="Calibri"/>
          <w:b/>
          <w:bCs/>
          <w:sz w:val="24"/>
          <w:u w:val="single"/>
        </w:rPr>
      </w:pPr>
      <w:r w:rsidRPr="006014DD">
        <w:rPr>
          <w:rFonts w:cs="Calibri"/>
          <w:b/>
          <w:bCs/>
          <w:sz w:val="24"/>
          <w:u w:val="single"/>
        </w:rPr>
        <w:br w:type="page"/>
      </w:r>
    </w:p>
    <w:p w:rsidR="00356122" w:rsidRPr="006014DD" w:rsidRDefault="00356122" w:rsidP="002176A2">
      <w:pPr>
        <w:rPr>
          <w:rFonts w:cs="Calibri"/>
        </w:rPr>
      </w:pPr>
      <w:r w:rsidRPr="006014DD">
        <w:rPr>
          <w:rFonts w:cs="Calibri"/>
          <w:b/>
          <w:bCs/>
          <w:sz w:val="24"/>
          <w:u w:val="single"/>
        </w:rPr>
        <w:lastRenderedPageBreak/>
        <w:t>Bilag 3</w:t>
      </w:r>
      <w:r w:rsidRPr="006014DD">
        <w:rPr>
          <w:rFonts w:cs="Calibri"/>
          <w:b/>
          <w:bCs/>
          <w:sz w:val="24"/>
        </w:rPr>
        <w:t xml:space="preserve"> </w:t>
      </w:r>
      <w:r>
        <w:rPr>
          <w:rFonts w:cs="Calibri"/>
          <w:b/>
          <w:bCs/>
          <w:sz w:val="24"/>
        </w:rPr>
        <w:t>Plantegning</w:t>
      </w:r>
    </w:p>
    <w:p w:rsidR="00356122" w:rsidRPr="006014DD" w:rsidRDefault="000058CE">
      <w:pPr>
        <w:rPr>
          <w:rFonts w:cs="Calibri"/>
          <w:sz w:val="24"/>
          <w:szCs w:val="28"/>
        </w:rPr>
      </w:pPr>
      <w:r>
        <w:rPr>
          <w:noProof/>
          <w:lang w:eastAsia="da-DK"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344805</wp:posOffset>
                </wp:positionH>
                <wp:positionV relativeFrom="paragraph">
                  <wp:posOffset>248285</wp:posOffset>
                </wp:positionV>
                <wp:extent cx="5874385" cy="2782570"/>
                <wp:effectExtent l="11430" t="5715" r="10160" b="12065"/>
                <wp:wrapNone/>
                <wp:docPr id="34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4385" cy="2782570"/>
                          <a:chOff x="1623" y="2499"/>
                          <a:chExt cx="9251" cy="4382"/>
                        </a:xfrm>
                      </wpg:grpSpPr>
                      <wpg:grpSp>
                        <wpg:cNvPr id="35" name="Group 90"/>
                        <wpg:cNvGrpSpPr>
                          <a:grpSpLocks/>
                        </wpg:cNvGrpSpPr>
                        <wpg:grpSpPr bwMode="auto">
                          <a:xfrm>
                            <a:off x="1623" y="2499"/>
                            <a:ext cx="9251" cy="4382"/>
                            <a:chOff x="1623" y="2499"/>
                            <a:chExt cx="9251" cy="4382"/>
                          </a:xfrm>
                        </wpg:grpSpPr>
                        <wps:wsp>
                          <wps:cNvPr id="36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3" y="2499"/>
                              <a:ext cx="9113" cy="438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AutoShape 5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93" y="2607"/>
                              <a:ext cx="8822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AutoShape 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93" y="2607"/>
                              <a:ext cx="0" cy="4139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AutoShape 5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93" y="6746"/>
                              <a:ext cx="8653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AutoShape 5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325" y="2698"/>
                              <a:ext cx="338" cy="32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AutoShape 6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65" y="6169"/>
                              <a:ext cx="338" cy="4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AutoShap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615" y="3451"/>
                              <a:ext cx="25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AutoShap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615" y="6266"/>
                              <a:ext cx="25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2343" y="2906"/>
                            <a:ext cx="3237" cy="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Default="00356122" w:rsidP="00FB2BFB">
                              <w:r>
                                <w:t xml:space="preserve">Lodret kabelstige </w:t>
                              </w:r>
                              <w:r w:rsidRPr="00E51D1B">
                                <w:t>fra tavle –A1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2681" y="5721"/>
                            <a:ext cx="1219" cy="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Default="00356122" w:rsidP="00FB2BFB">
                              <w:r>
                                <w:t>kabelstige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9725" y="4489"/>
                            <a:ext cx="1142" cy="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Default="00356122" w:rsidP="0001089C">
                              <w:r>
                                <w:t>Rulleport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1" o:spid="_x0000_s1068" style="position:absolute;margin-left:27.15pt;margin-top:19.55pt;width:462.55pt;height:219.1pt;z-index:251672064;mso-position-horizontal-relative:text;mso-position-vertical-relative:text" coordorigin="1623,2499" coordsize="9251,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">
                <v:group id="Group 90" o:spid="_x0000_s1069" style="position:absolute;left:1623;top:2499;width:9251;height:4382" coordorigin="1623,2499" coordsize="9251,4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rect id="Rectangle 45" o:spid="_x0000_s1070" style="position:absolute;left:1623;top:2499;width:9113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sEc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SBZwt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/LBHEAAAA2wAAAA8AAAAAAAAAAAAAAAAAmAIAAGRycy9k&#10;b3ducmV2LnhtbFBLBQYAAAAABAAEAPUAAACJAwAAAAA=&#10;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5" o:spid="_x0000_s1071" type="#_x0000_t32" style="position:absolute;left:1793;top:2607;width:8822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jz78YAAADbAAAADwAAAGRycy9kb3ducmV2LnhtbESPW2vCQBSE3wX/w3IEX0Q3tVJL6iaI&#10;VuirF7y8HbLHJDZ7NmS3Me2v7wqFPg4z8w2zSDtTiZYaV1pW8DSJQBBnVpecKzjsN+NXEM4ja6ws&#10;k4JvcpAm/d4CY23vvKV253MRIOxiVFB4X8dSuqwgg25ia+LgXW1j0AfZ5FI3eA9wU8lpFL1IgyWH&#10;hQJrWhWUfe6+jILV5nh2p3a0n13kcrSeXW7v1fpHqeGgW76B8NT5//Bf+0MreJ7D40v4ATL5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o8+/GAAAA2wAAAA8AAAAAAAAA&#10;AAAAAAAAoQIAAGRycy9kb3ducmV2LnhtbFBLBQYAAAAABAAEAPkAAACUAwAAAAA=&#10;" strokeweight="1.5pt">
                    <v:stroke dashstyle="dash"/>
                  </v:shape>
                  <v:shape id="AutoShape 56" o:spid="_x0000_s1072" type="#_x0000_t32" style="position:absolute;left:1793;top:2607;width:0;height:413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dnncMAAADbAAAADwAAAGRycy9kb3ducmV2LnhtbERPTWvCQBC9C/0Pywi9BLNpK0XSrCKm&#10;Qq9qaZvbkB2TaHY2ZLcx7a93D4LHx/vOVqNpxUC9aywreIoTEMSl1Q1XCj4P29kChPPIGlvLpOCP&#10;HKyWD5MMU20vvKNh7ysRQtilqKD2vkuldGVNBl1sO+LAHW1v0AfYV1L3eAnhppXPSfIqDTYcGmrs&#10;aFNTed7/GgWb7deP+x6iw7yQ6yifF6f3Nv9X6nE6rt9AeBr9XXxzf2gFL2Fs+BJ+gFx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3Z53DAAAA2wAAAA8AAAAAAAAAAAAA&#10;AAAAoQIAAGRycy9kb3ducmV2LnhtbFBLBQYAAAAABAAEAPkAAACRAwAAAAA=&#10;" strokeweight="1.5pt">
                    <v:stroke dashstyle="dash"/>
                  </v:shape>
                  <v:shape id="AutoShape 57" o:spid="_x0000_s1073" type="#_x0000_t32" style="position:absolute;left:1793;top:6746;width:8653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vCBsYAAADbAAAADwAAAGRycy9kb3ducmV2LnhtbESPW2vCQBSE3wX/w3IEX0Q3tVJs6iaI&#10;VuirF7y8HbLHJDZ7NmS3Me2v7wqFPg4z8w2zSDtTiZYaV1pW8DSJQBBnVpecKzjsN+M5COeRNVaW&#10;ScE3OUiTfm+BsbZ33lK787kIEHYxKii8r2MpXVaQQTexNXHwrrYx6INscqkbvAe4qeQ0il6kwZLD&#10;QoE1rQrKPndfRsFqczy7Uzvazy5yOVrPLrf3av2j1HDQLd9AeOr8f/iv/aEVPL/C40v4ATL5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e7wgbGAAAA2wAAAA8AAAAAAAAA&#10;AAAAAAAAoQIAAGRycy9kb3ducmV2LnhtbFBLBQYAAAAABAAEAPkAAACUAwAAAAA=&#10;" strokeweight="1.5pt">
                    <v:stroke dashstyle="dash"/>
                  </v:shape>
                  <v:shape id="AutoShape 58" o:spid="_x0000_s1074" type="#_x0000_t32" style="position:absolute;left:2325;top:2698;width:338;height:32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osjL8AAADbAAAADwAAAGRycy9kb3ducmV2LnhtbERPS2vCQBC+F/wPywi91Y0hiI2uIhZB&#10;pBcfhx6H7LgJZmdDdqrpv3cPBY8f33u5Hnyr7tTHJrCB6SQDRVwF27AzcDnvPuagoiBbbAOTgT+K&#10;sF6N3pZY2vDgI91P4lQK4ViigVqkK7WOVU0e4yR0xIm7ht6jJNg7bXt8pHDf6jzLZtpjw6mhxo62&#10;NVW306838HPx35958eVd4c5yFDo0eTEz5n08bBaghAZ5if/de2ugSOvTl/QD9Oo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vosjL8AAADbAAAADwAAAAAAAAAAAAAAAACh&#10;AgAAZHJzL2Rvd25yZXYueG1sUEsFBgAAAAAEAAQA+QAAAI0DAAAAAA==&#10;">
                    <v:stroke endarrow="block"/>
                  </v:shape>
                  <v:shape id="AutoShape 68" o:spid="_x0000_s1075" type="#_x0000_t32" style="position:absolute;left:2565;top:6169;width:338;height:43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Wa3cMAAADbAAAADwAAAGRycy9kb3ducmV2LnhtbESPT2sCMRTE7wW/Q3hCb92s0hZZjaJC&#10;QXop/gE9PjbP3eDmZdnEzfrtm4LQ4zAzv2EWq8E2oqfOG8cKJlkOgrh02nCl4HT8epuB8AFZY+OY&#10;FDzIw2o5ellgoV3kPfWHUIkEYV+ggjqEtpDSlzVZ9JlriZN3dZ3FkGRXSd1hTHDbyGmef0qLhtNC&#10;jS1taypvh7tVYOKP6dvdNm6+zxevI5nHhzNKvY6H9RxEoCH8h5/tnVbwPoG/L+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Fmt3DAAAA2wAAAA8AAAAAAAAAAAAA&#10;AAAAoQIAAGRycy9kb3ducmV2LnhtbFBLBQYAAAAABAAEAPkAAACRAwAAAAA=&#10;">
                    <v:stroke endarrow="block"/>
                  </v:shape>
                  <v:shape id="AutoShape 76" o:spid="_x0000_s1076" type="#_x0000_t32" style="position:absolute;left:10615;top:3451;width:25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SeTMQAAADbAAAADwAAAGRycy9kb3ducmV2LnhtbESPQWsCMRSE74L/ITzBi9SsoqVsjbIV&#10;BC140Lb3181zE9y8bDdRt/++KQgeh5n5hlmsOleLK7XBelYwGWcgiEuvLVcKPj82Ty8gQkTWWHsm&#10;Bb8UYLXs9xaYa3/jA12PsRIJwiFHBSbGJpcylIYchrFviJN38q3DmGRbSd3iLcFdLadZ9iwdWk4L&#10;BhtaGyrPx4tTsN9N3opvY3fvhx+7n2+K+lKNvpQaDrriFUSkLj7C9/ZWK5hN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JJ5MxAAAANsAAAAPAAAAAAAAAAAA&#10;AAAAAKECAABkcnMvZG93bnJldi54bWxQSwUGAAAAAAQABAD5AAAAkgMAAAAA&#10;"/>
                  <v:shape id="AutoShape 77" o:spid="_x0000_s1077" type="#_x0000_t32" style="position:absolute;left:10615;top:6266;width:25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g718UAAADbAAAADwAAAGRycy9kb3ducmV2LnhtbESPQWsCMRSE7wX/Q3iCl1KzWi1lNcpW&#10;EFTwoG3vz83rJnTzst1E3f77piB4HGbmG2a+7FwtLtQG61nBaJiBIC69tlwp+HhfP72CCBFZY+2Z&#10;FPxSgOWi9zDHXPsrH+hyjJVIEA45KjAxNrmUoTTkMAx9Q5y8L986jEm2ldQtXhPc1XKcZS/SoeW0&#10;YLChlaHy+3h2Cvbb0VtxMna7O/zY/XRd1Ofq8VOpQb8rZiAidfEevrU3WsHk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g718UAAADbAAAADwAAAAAAAAAA&#10;AAAAAAChAgAAZHJzL2Rvd25yZXYueG1sUEsFBgAAAAAEAAQA+QAAAJMDAAAAAA==&#10;"/>
                </v:group>
                <v:shape id="Text Box 59" o:spid="_x0000_s1078" type="#_x0000_t202" style="position:absolute;left:2343;top:2906;width:3237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<v:textbox>
                    <w:txbxContent>
                      <w:p w:rsidR="00356122" w:rsidRDefault="00356122" w:rsidP="00FB2BFB">
                        <w:r>
                          <w:t xml:space="preserve">Lodret kabelstige </w:t>
                        </w:r>
                        <w:r w:rsidRPr="00E51D1B">
                          <w:t>fra tavle –A1</w:t>
                        </w:r>
                      </w:p>
                    </w:txbxContent>
                  </v:textbox>
                </v:shape>
                <v:shape id="Text Box 69" o:spid="_x0000_s1079" type="#_x0000_t202" style="position:absolute;left:2681;top:5721;width:1219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<v:textbox>
                    <w:txbxContent>
                      <w:p w:rsidR="00356122" w:rsidRDefault="00356122" w:rsidP="00FB2BFB">
                        <w:r>
                          <w:t>kabelstige</w:t>
                        </w:r>
                      </w:p>
                    </w:txbxContent>
                  </v:textbox>
                </v:shape>
                <v:shape id="Text Box 78" o:spid="_x0000_s1080" type="#_x0000_t202" style="position:absolute;left:9725;top:4489;width:1142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bHC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R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scLwgAAANsAAAAPAAAAAAAAAAAAAAAAAJgCAABkcnMvZG93&#10;bnJldi54bWxQSwUGAAAAAAQABAD1AAAAhwMAAAAA&#10;" filled="f" stroked="f">
                  <v:textbox>
                    <w:txbxContent>
                      <w:p w:rsidR="00356122" w:rsidRDefault="00356122" w:rsidP="0001089C">
                        <w:r>
                          <w:t>Rulleport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56122" w:rsidRPr="006014DD">
        <w:rPr>
          <w:rFonts w:cs="Calibri"/>
          <w:sz w:val="24"/>
          <w:szCs w:val="28"/>
        </w:rPr>
        <w:t>Stueplan</w:t>
      </w:r>
      <w:r w:rsidR="00356122">
        <w:rPr>
          <w:rFonts w:cs="Calibri"/>
          <w:sz w:val="24"/>
          <w:szCs w:val="28"/>
        </w:rPr>
        <w:t xml:space="preserve"> (højde 4,5 m)</w:t>
      </w: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0058CE">
      <w:pPr>
        <w:rPr>
          <w:rFonts w:cs="Calibri"/>
          <w:sz w:val="24"/>
          <w:szCs w:val="28"/>
        </w:rPr>
      </w:pPr>
      <w:r>
        <w:rPr>
          <w:noProof/>
          <w:lang w:eastAsia="da-DK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367665</wp:posOffset>
                </wp:positionH>
                <wp:positionV relativeFrom="paragraph">
                  <wp:posOffset>-3175</wp:posOffset>
                </wp:positionV>
                <wp:extent cx="5786755" cy="3078480"/>
                <wp:effectExtent l="5715" t="8890" r="8255" b="8255"/>
                <wp:wrapNone/>
                <wp:docPr id="8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6755" cy="3078480"/>
                          <a:chOff x="1659" y="8009"/>
                          <a:chExt cx="9113" cy="4848"/>
                        </a:xfrm>
                      </wpg:grpSpPr>
                      <wpg:grpSp>
                        <wpg:cNvPr id="10" name="Group 93"/>
                        <wpg:cNvGrpSpPr>
                          <a:grpSpLocks/>
                        </wpg:cNvGrpSpPr>
                        <wpg:grpSpPr bwMode="auto">
                          <a:xfrm>
                            <a:off x="1659" y="8009"/>
                            <a:ext cx="9113" cy="4848"/>
                            <a:chOff x="1650" y="8009"/>
                            <a:chExt cx="9113" cy="4848"/>
                          </a:xfrm>
                        </wpg:grpSpPr>
                        <wpg:grpSp>
                          <wpg:cNvPr id="11" name="Group 92"/>
                          <wpg:cNvGrpSpPr>
                            <a:grpSpLocks/>
                          </wpg:cNvGrpSpPr>
                          <wpg:grpSpPr bwMode="auto">
                            <a:xfrm>
                              <a:off x="1650" y="8009"/>
                              <a:ext cx="9113" cy="4848"/>
                              <a:chOff x="1101" y="8009"/>
                              <a:chExt cx="9113" cy="4848"/>
                            </a:xfrm>
                          </wpg:grpSpPr>
                          <wps:wsp>
                            <wps:cNvPr id="1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01" y="8475"/>
                                <a:ext cx="9113" cy="4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Text Box 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66" y="8475"/>
                                <a:ext cx="1959" cy="6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6122" w:rsidRPr="00E51D1B" w:rsidRDefault="00356122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E51D1B">
                                    <w:rPr>
                                      <w:sz w:val="36"/>
                                      <w:szCs w:val="36"/>
                                    </w:rPr>
                                    <w:t>Tavle –A1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Text Box 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81" y="10254"/>
                                <a:ext cx="1777" cy="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6122" w:rsidRPr="000F6F41" w:rsidRDefault="0035612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F6F41">
                                    <w:rPr>
                                      <w:sz w:val="28"/>
                                      <w:szCs w:val="28"/>
                                    </w:rPr>
                                    <w:t>Varme central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Oval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42" y="10422"/>
                                <a:ext cx="545" cy="58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AutoShap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1271" y="8580"/>
                                <a:ext cx="53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AutoShape 5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271" y="8580"/>
                                <a:ext cx="0" cy="413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AutoShape 5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1271" y="12719"/>
                                <a:ext cx="8653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AutoShape 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924" y="8581"/>
                                <a:ext cx="0" cy="413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AutoShape 6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331" y="8581"/>
                                <a:ext cx="359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AutoShape 7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7122" y="12090"/>
                                <a:ext cx="338" cy="4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Text Box 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389" y="11603"/>
                                <a:ext cx="2825" cy="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56122" w:rsidRDefault="00356122" w:rsidP="00FB2BFB">
                                  <w:pPr>
                                    <w:pStyle w:val="Ingenafstand"/>
                                  </w:pPr>
                                  <w:r>
                                    <w:t>Forsyningsadskiller</w:t>
                                  </w:r>
                                </w:p>
                                <w:p w:rsidR="00356122" w:rsidRDefault="00356122" w:rsidP="00FB2BFB">
                                  <w:pPr>
                                    <w:pStyle w:val="Ingenafstand"/>
                                  </w:pPr>
                                  <w:r>
                                    <w:t>til grundvandspumpe</w:t>
                                  </w:r>
                                </w:p>
                                <w:p w:rsidR="00356122" w:rsidRDefault="00356122" w:rsidP="00FB2BFB">
                                  <w:pPr>
                                    <w:pStyle w:val="Ingenafstand"/>
                                  </w:pPr>
                                  <w:r>
                                    <w:t>på væg 1 meter over gulv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AutoShape 7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910" y="11005"/>
                                <a:ext cx="5" cy="141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AutoShape 7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998" y="11225"/>
                                <a:ext cx="338" cy="31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Text Box 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264" y="10706"/>
                                <a:ext cx="2336" cy="7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56122" w:rsidRDefault="00356122" w:rsidP="0001089C">
                                  <w:pPr>
                                    <w:pStyle w:val="Ingenafstand"/>
                                  </w:pPr>
                                  <w:r>
                                    <w:t>Rør i betongulv og op til forsyningsadskiller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6" name="Group 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35" y="8009"/>
                                <a:ext cx="1269" cy="915"/>
                                <a:chOff x="4335" y="8009"/>
                                <a:chExt cx="1269" cy="915"/>
                              </a:xfrm>
                            </wpg:grpSpPr>
                            <wps:wsp>
                              <wps:cNvPr id="27" name="AutoShape 6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696" y="8009"/>
                                  <a:ext cx="636" cy="46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Arc 63"/>
                              <wps:cNvSpPr>
                                <a:spLocks/>
                              </wps:cNvSpPr>
                              <wps:spPr bwMode="auto">
                                <a:xfrm rot="3836175">
                                  <a:off x="4631" y="7951"/>
                                  <a:ext cx="677" cy="1269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3 h 21600"/>
                                    <a:gd name="T2" fmla="*/ 8 w 21600"/>
                                    <a:gd name="T3" fmla="*/ 7 h 21600"/>
                                    <a:gd name="T4" fmla="*/ 3 w 21600"/>
                                    <a:gd name="T5" fmla="*/ 70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  <a:gd name="T9" fmla="*/ 3151 w 21600"/>
                                    <a:gd name="T10" fmla="*/ 3169 h 21600"/>
                                    <a:gd name="T11" fmla="*/ 18449 w 21600"/>
                                    <a:gd name="T12" fmla="*/ 18431 h 21600"/>
                                  </a:gdLst>
                                  <a:ahLst/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T9" t="T10" r="T11" b="T12"/>
                                  <a:pathLst>
                                    <a:path w="21600" h="21600" fill="none" extrusionOk="0">
                                      <a:moveTo>
                                        <a:pt x="0" y="880"/>
                                      </a:moveTo>
                                      <a:cubicBezTo>
                                        <a:pt x="1981" y="296"/>
                                        <a:pt x="4037" y="0"/>
                                        <a:pt x="6103" y="0"/>
                                      </a:cubicBezTo>
                                      <a:cubicBezTo>
                                        <a:pt x="9255" y="0"/>
                                        <a:pt x="12368" y="689"/>
                                        <a:pt x="15225" y="2021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880"/>
                                      </a:moveTo>
                                      <a:cubicBezTo>
                                        <a:pt x="1981" y="296"/>
                                        <a:pt x="4037" y="0"/>
                                        <a:pt x="6103" y="0"/>
                                      </a:cubicBezTo>
                                      <a:cubicBezTo>
                                        <a:pt x="9255" y="0"/>
                                        <a:pt x="12368" y="689"/>
                                        <a:pt x="15225" y="2021"/>
                                      </a:cubicBezTo>
                                      <a:lnTo>
                                        <a:pt x="6103" y="21600"/>
                                      </a:lnTo>
                                      <a:lnTo>
                                        <a:pt x="0" y="88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9" name="Group 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03" y="8106"/>
                                <a:ext cx="677" cy="1269"/>
                                <a:chOff x="3703" y="8106"/>
                                <a:chExt cx="677" cy="1269"/>
                              </a:xfrm>
                            </wpg:grpSpPr>
                            <wps:wsp>
                              <wps:cNvPr id="30" name="AutoShape 6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41" y="8598"/>
                                  <a:ext cx="466" cy="6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Arc 63"/>
                              <wps:cNvSpPr>
                                <a:spLocks/>
                              </wps:cNvSpPr>
                              <wps:spPr bwMode="auto">
                                <a:xfrm rot="11187789">
                                  <a:off x="3703" y="8106"/>
                                  <a:ext cx="677" cy="1269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3 h 21600"/>
                                    <a:gd name="T2" fmla="*/ 8 w 21600"/>
                                    <a:gd name="T3" fmla="*/ 7 h 21600"/>
                                    <a:gd name="T4" fmla="*/ 3 w 21600"/>
                                    <a:gd name="T5" fmla="*/ 70 h 21600"/>
                                    <a:gd name="T6" fmla="*/ 0 60000 65536"/>
                                    <a:gd name="T7" fmla="*/ 0 60000 65536"/>
                                    <a:gd name="T8" fmla="*/ 0 60000 65536"/>
                                    <a:gd name="T9" fmla="*/ 3151 w 21600"/>
                                    <a:gd name="T10" fmla="*/ 3169 h 21600"/>
                                    <a:gd name="T11" fmla="*/ 18449 w 21600"/>
                                    <a:gd name="T12" fmla="*/ 18431 h 21600"/>
                                  </a:gdLst>
                                  <a:ahLst/>
                                  <a:cxnLst>
                                    <a:cxn ang="T6">
                                      <a:pos x="T0" y="T1"/>
                                    </a:cxn>
                                    <a:cxn ang="T7">
                                      <a:pos x="T2" y="T3"/>
                                    </a:cxn>
                                    <a:cxn ang="T8">
                                      <a:pos x="T4" y="T5"/>
                                    </a:cxn>
                                  </a:cxnLst>
                                  <a:rect l="T9" t="T10" r="T11" b="T12"/>
                                  <a:pathLst>
                                    <a:path w="21600" h="21600" fill="none" extrusionOk="0">
                                      <a:moveTo>
                                        <a:pt x="0" y="880"/>
                                      </a:moveTo>
                                      <a:cubicBezTo>
                                        <a:pt x="1981" y="296"/>
                                        <a:pt x="4037" y="0"/>
                                        <a:pt x="6103" y="0"/>
                                      </a:cubicBezTo>
                                      <a:cubicBezTo>
                                        <a:pt x="9255" y="0"/>
                                        <a:pt x="12368" y="689"/>
                                        <a:pt x="15225" y="2021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880"/>
                                      </a:moveTo>
                                      <a:cubicBezTo>
                                        <a:pt x="1981" y="296"/>
                                        <a:pt x="4037" y="0"/>
                                        <a:pt x="6103" y="0"/>
                                      </a:cubicBezTo>
                                      <a:cubicBezTo>
                                        <a:pt x="9255" y="0"/>
                                        <a:pt x="12368" y="689"/>
                                        <a:pt x="15225" y="2021"/>
                                      </a:cubicBezTo>
                                      <a:lnTo>
                                        <a:pt x="6103" y="21600"/>
                                      </a:lnTo>
                                      <a:lnTo>
                                        <a:pt x="0" y="88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2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3" y="8475"/>
                              <a:ext cx="3206" cy="289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6619" y="9968"/>
                            <a:ext cx="1608" cy="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122" w:rsidRDefault="00356122">
                              <w:r>
                                <w:t>Pumpebrønd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4" o:spid="_x0000_s1081" style="position:absolute;margin-left:28.95pt;margin-top:-.25pt;width:455.65pt;height:242.4pt;z-index:251662848;mso-position-horizontal-relative:text;mso-position-vertical-relative:text" coordorigin="1659,8009" coordsize="9113,4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">
                <v:group id="Group 93" o:spid="_x0000_s1082" style="position:absolute;left:1659;top:8009;width:9113;height:4848" coordorigin="1650,8009" coordsize="9113,48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group id="Group 92" o:spid="_x0000_s1083" style="position:absolute;left:1650;top:8009;width:9113;height:4848" coordorigin="1101,8009" coordsize="9113,48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<v:rect id="Rectangle 46" o:spid="_x0000_s1084" style="position:absolute;left:1101;top:8475;width:9113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/>
                    <v:shape id="Text Box 48" o:spid="_x0000_s1085" type="#_x0000_t202" style="position:absolute;left:1266;top:8475;width:1959;height:6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SocIA&#10;AADbAAAADwAAAGRycy9kb3ducmV2LnhtbERPS2sCMRC+F/ofwhR6KW62Kmq3RhGhxd6sil6HzeyD&#10;biZrkq7rvzcFobf5+J4zX/amER05X1tW8JqkIIhzq2suFRz2H4MZCB+QNTaWScGVPCwXjw9zzLS9&#10;8Dd1u1CKGMI+QwVVCG0mpc8rMugT2xJHrrDOYIjQlVI7vMRw08hhmk6kwZpjQ4UtrSvKf3a/RsFs&#10;vOlO/mu0PeaTonkLL9Pu8+yUen7qV+8gAvXhX3x3b3ScP4K/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RKhwgAAANsAAAAPAAAAAAAAAAAAAAAAAJgCAABkcnMvZG93&#10;bnJldi54bWxQSwUGAAAAAAQABAD1AAAAhwMAAAAA&#10;">
                      <v:textbox>
                        <w:txbxContent>
                          <w:p w:rsidR="00356122" w:rsidRPr="00E51D1B" w:rsidRDefault="0035612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E51D1B">
                              <w:rPr>
                                <w:sz w:val="36"/>
                                <w:szCs w:val="36"/>
                              </w:rPr>
                              <w:t>Tavle –A1</w:t>
                            </w:r>
                          </w:p>
                        </w:txbxContent>
                      </v:textbox>
                    </v:shape>
                    <v:shape id="Text Box 49" o:spid="_x0000_s1086" type="#_x0000_t202" style="position:absolute;left:1881;top:10254;width:1777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yK1cIA&#10;AADbAAAADwAAAGRycy9kb3ducmV2LnhtbERPTWsCMRC9F/wPYQQvRbNWsboapRQUe1Mr7XXYjLuL&#10;m8k2iev6741Q8DaP9zmLVWsq0ZDzpWUFw0ECgjizuuRcwfF73Z+C8AFZY2WZFNzIw2rZeVlgqu2V&#10;99QcQi5iCPsUFRQh1KmUPivIoB/YmjhyJ+sMhghdLrXDaww3lXxLkok0WHJsKLCmz4Ky8+FiFEzH&#10;2+bXf412P9nkVM3C63uz+XNK9brtxxxEoDY8xf/urY7zx/D4JR4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TIrVwgAAANsAAAAPAAAAAAAAAAAAAAAAAJgCAABkcnMvZG93&#10;bnJldi54bWxQSwUGAAAAAAQABAD1AAAAhwMAAAAA&#10;">
                      <v:textbox>
                        <w:txbxContent>
                          <w:p w:rsidR="00356122" w:rsidRPr="000F6F41" w:rsidRDefault="0035612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F6F41">
                              <w:rPr>
                                <w:sz w:val="28"/>
                                <w:szCs w:val="28"/>
                              </w:rPr>
                              <w:t>Varme central</w:t>
                            </w:r>
                          </w:p>
                        </w:txbxContent>
                      </v:textbox>
                    </v:shape>
                    <v:oval id="Oval 50" o:spid="_x0000_s1087" style="position:absolute;left:6642;top:10422;width:545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PzMAA&#10;AADb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+D/1/iAXr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gPzMAAAADbAAAADwAAAAAAAAAAAAAAAACYAgAAZHJzL2Rvd25y&#10;ZXYueG1sUEsFBgAAAAAEAAQA9QAAAIUDAAAAAA==&#10;"/>
                    <v:shape id="AutoShape 52" o:spid="_x0000_s1088" type="#_x0000_t32" style="position:absolute;left:1271;top:8580;width:532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EKFMEAAADbAAAADwAAAGRycy9kb3ducmV2LnhtbERPS4vCMBC+C/6HMIIX0VQRka5RxAd4&#10;XV1WvQ3NbFttJqWJteuvN4LgbT6+58wWjSlETZXLLSsYDiIQxInVOacKfg7b/hSE88gaC8uk4J8c&#10;LObt1gxjbe/8TfXepyKEsItRQeZ9GUvpkowMuoEtiQP3ZyuDPsAqlbrCewg3hRxF0UQazDk0ZFjS&#10;KqPkur8ZBavt78kd695hfJbL3np8vmyK9UOpbqdZfoHw1PiP+O3e6TB/Aq9fwgFy/g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QoUwQAAANsAAAAPAAAAAAAAAAAAAAAA&#10;AKECAABkcnMvZG93bnJldi54bWxQSwUGAAAAAAQABAD5AAAAjwMAAAAA&#10;" strokeweight="1.5pt">
                      <v:stroke dashstyle="dash"/>
                    </v:shape>
                    <v:shape id="AutoShape 53" o:spid="_x0000_s1089" type="#_x0000_t32" style="position:absolute;left:1271;top:8580;width:0;height:413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2vj8IAAADbAAAADwAAAGRycy9kb3ducmV2LnhtbERPS4vCMBC+L/gfwgh7EU1dRKUaRXyA&#10;V3XxcRuasa02k9LE2t1fb4SFvc3H95zpvDGFqKlyuWUF/V4EgjixOudUwfdh0x2DcB5ZY2GZFPyQ&#10;g/ms9THFWNsn76je+1SEEHYxKsi8L2MpXZKRQdezJXHgrrYy6AOsUqkrfIZwU8ivKBpKgzmHhgxL&#10;WmaU3PcPo2C5OZ7dqe4cBhe56KwGl9u6WP0q9dluFhMQnhr/L/5zb3WYP4L3L+EAOX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t2vj8IAAADbAAAADwAAAAAAAAAAAAAA&#10;AAChAgAAZHJzL2Rvd25yZXYueG1sUEsFBgAAAAAEAAQA+QAAAJADAAAAAA==&#10;" strokeweight="1.5pt">
                      <v:stroke dashstyle="dash"/>
                    </v:shape>
                    <v:shape id="AutoShape 54" o:spid="_x0000_s1090" type="#_x0000_t32" style="position:absolute;left:1271;top:12719;width:8653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I7/cUAAADbAAAADwAAAGRycy9kb3ducmV2LnhtbESPT2vCQBDF74LfYRmhF9GNRUqJriL+&#10;gV6rYvU2ZMckmp0N2W1M++k7h4K3Gd6b934zX3auUi01ofRsYDJOQBFn3pacGzgedqN3UCEiW6w8&#10;k4EfCrBc9HtzTK1/8Ce1+5grCeGQooEixjrVOmQFOQxjXxOLdvWNwyhrk2vb4EPCXaVfk+RNOyxZ&#10;GgqsaV1Qdt9/OwPr3ekcvtrhYXrRq+Fmerltq82vMS+DbjUDFamLT/P/9YcVfIGVX2QAvf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0I7/cUAAADbAAAADwAAAAAAAAAA&#10;AAAAAAChAgAAZHJzL2Rvd25yZXYueG1sUEsFBgAAAAAEAAQA+QAAAJMDAAAAAA==&#10;" strokeweight="1.5pt">
                      <v:stroke dashstyle="dash"/>
                    </v:shape>
                    <v:shape id="AutoShape 60" o:spid="_x0000_s1091" type="#_x0000_t32" style="position:absolute;left:9924;top:8581;width:0;height:413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6eZsIAAADbAAAADwAAAGRycy9kb3ducmV2LnhtbERPS4vCMBC+L/gfwgh7EU1dRLQaRXyA&#10;V3XxcRuasa02k9LE2t1fb4SFvc3H95zpvDGFqKlyuWUF/V4EgjixOudUwfdh0x2BcB5ZY2GZFPyQ&#10;g/ms9THFWNsn76je+1SEEHYxKsi8L2MpXZKRQdezJXHgrrYy6AOsUqkrfIZwU8ivKBpKgzmHhgxL&#10;WmaU3PcPo2C5OZ7dqe4cBhe56KwGl9u6WP0q9dluFhMQnhr/L/5zb3WYP4b3L+EAOX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A6eZsIAAADbAAAADwAAAAAAAAAAAAAA&#10;AAChAgAAZHJzL2Rvd25yZXYueG1sUEsFBgAAAAAEAAQA+QAAAJADAAAAAA==&#10;" strokeweight="1.5pt">
                      <v:stroke dashstyle="dash"/>
                    </v:shape>
                    <v:shape id="AutoShape 61" o:spid="_x0000_s1092" type="#_x0000_t32" style="position:absolute;left:6331;top:8581;width:359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j9RsEAAADbAAAADwAAAGRycy9kb3ducmV2LnhtbERPy4rCMBTdC/5DuAOzEU0VEalNRXzA&#10;bEfFGXeX5trWaW5KE2vHrzcLweXhvJNlZyrRUuNKywrGowgEcWZ1ybmC42E3nINwHlljZZkU/JOD&#10;ZdrvJRhre+dvavc+FyGEXYwKCu/rWEqXFWTQjWxNHLiLbQz6AJtc6gbvIdxUchJFM2mw5NBQYE3r&#10;grK//c0oWO9Ov+6nHRymZ7kabKbn67baPJT6/OhWCxCeOv8Wv9xfWsEkrA9fwg+Q6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WP1GwQAAANsAAAAPAAAAAAAAAAAAAAAA&#10;AKECAABkcnMvZG93bnJldi54bWxQSwUGAAAAAAQABAD5AAAAjwMAAAAA&#10;" strokeweight="1.5pt">
                      <v:stroke dashstyle="dash"/>
                    </v:shape>
                    <v:shape id="AutoShape 70" o:spid="_x0000_s1093" type="#_x0000_t32" style="position:absolute;left:7122;top:12090;width:338;height:43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p/fcIAAADbAAAADwAAAGRycy9kb3ducmV2LnhtbESPwWrDMBBE74X8g9hAbo0cQ0txo4Q2&#10;EDC9hLqF9rhYG1vEWhlLsey/jwKFHoeZecNs95PtxEiDN44VbNYZCOLaacONgu+v4+MLCB+QNXaO&#10;ScFMHva7xcMWC+0if9JYhUYkCPsCFbQh9IWUvm7Jol+7njh5ZzdYDEkOjdQDxgS3ncyz7FlaNJwW&#10;Wuzp0FJ9qa5WgYknM/blIb5//Px6HcnMT84otVpOb68gAk3hP/zXLrWCfAP3L+kHyN0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lp/fcIAAADbAAAADwAAAAAAAAAAAAAA&#10;AAChAgAAZHJzL2Rvd25yZXYueG1sUEsFBgAAAAAEAAQA+QAAAJADAAAAAA==&#10;">
                      <v:stroke endarrow="block"/>
                    </v:shape>
                    <v:shape id="Text Box 71" o:spid="_x0000_s1094" type="#_x0000_t202" style="position:absolute;left:7389;top:11603;width:2825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  <v:textbox>
                        <w:txbxContent>
                          <w:p w:rsidR="00356122" w:rsidRDefault="00356122" w:rsidP="00FB2BFB">
                            <w:pPr>
                              <w:pStyle w:val="Ingenafstand"/>
                            </w:pPr>
                            <w:r>
                              <w:t>Forsyningsadskiller</w:t>
                            </w:r>
                          </w:p>
                          <w:p w:rsidR="00356122" w:rsidRDefault="00356122" w:rsidP="00FB2BFB">
                            <w:pPr>
                              <w:pStyle w:val="Ingenafstand"/>
                            </w:pPr>
                            <w:r>
                              <w:t>til grundvandspumpe</w:t>
                            </w:r>
                          </w:p>
                          <w:p w:rsidR="00356122" w:rsidRDefault="00356122" w:rsidP="00FB2BFB">
                            <w:pPr>
                              <w:pStyle w:val="Ingenafstand"/>
                            </w:pPr>
                            <w:r>
                              <w:t>på væg 1 meter over gulv</w:t>
                            </w:r>
                          </w:p>
                        </w:txbxContent>
                      </v:textbox>
                    </v:shape>
                    <v:shape id="AutoShape 73" o:spid="_x0000_s1095" type="#_x0000_t32" style="position:absolute;left:6910;top:11005;width:5;height:141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c9GMQAAADbAAAADwAAAGRycy9kb3ducmV2LnhtbESPT2vCQBTE7wW/w/KE3nRjCippNiKi&#10;Uvrn0Fg8P7KvSWj2bdhdNfrpuwWhx2FmfsPkq8F04kzOt5YVzKYJCOLK6pZrBV+H3WQJwgdkjZ1l&#10;UnAlD6ti9JBjpu2FP+lchlpECPsMFTQh9JmUvmrIoJ/anjh639YZDFG6WmqHlwg3nUyTZC4NthwX&#10;Guxp01D1U56MgmH78eqOmNLCH4mui/d0/XbbK/U4HtbPIAIN4T98b79oBekT/H2JP0A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Bz0YxAAAANsAAAAPAAAAAAAAAAAA&#10;AAAAAKECAABkcnMvZG93bnJldi54bWxQSwUGAAAAAAQABAD5AAAAkgMAAAAA&#10;" strokeweight="1.5pt">
                      <v:stroke dashstyle="1 1" endcap="round"/>
                    </v:shape>
                    <v:shape id="AutoShape 74" o:spid="_x0000_s1096" type="#_x0000_t32" style="position:absolute;left:6998;top:11225;width:338;height:31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3c5cMAAADbAAAADwAAAGRycy9kb3ducmV2LnhtbESPT2sCMRTE7wW/Q3hCb91spRZZjVKF&#10;gvRS/AN6fGyeu8HNy7KJm/XbN4LQ4zAzv2EWq8E2oqfOG8cK3rMcBHHptOFKwfHw/TYD4QOyxsYx&#10;KbiTh9Vy9LLAQrvIO+r3oRIJwr5ABXUIbSGlL2uy6DPXEifv4jqLIcmukrrDmOC2kZM8/5QWDaeF&#10;Glva1FRe9zerwMRf07fbTVz/nM5eRzL3qTNKvY6HrzmIQEP4Dz/bW61g8gGPL+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t3OXDAAAA2wAAAA8AAAAAAAAAAAAA&#10;AAAAoQIAAGRycy9kb3ducmV2LnhtbFBLBQYAAAAABAAEAPkAAACRAwAAAAA=&#10;">
                      <v:stroke endarrow="block"/>
                    </v:shape>
                    <v:shape id="Text Box 75" o:spid="_x0000_s1097" type="#_x0000_t202" style="position:absolute;left:7264;top:10706;width:2336;height:7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    <v:textbox>
                        <w:txbxContent>
                          <w:p w:rsidR="00356122" w:rsidRDefault="00356122" w:rsidP="0001089C">
                            <w:pPr>
                              <w:pStyle w:val="Ingenafstand"/>
                            </w:pPr>
                            <w:r>
                              <w:t>Rør i betongulv og op til forsyningsadskiller</w:t>
                            </w:r>
                          </w:p>
                        </w:txbxContent>
                      </v:textbox>
                    </v:shape>
                    <v:group id="Group 84" o:spid="_x0000_s1098" style="position:absolute;left:4335;top:8009;width:1269;height:915" coordorigin="4335,8009" coordsize="1269,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shape id="AutoShape 62" o:spid="_x0000_s1099" type="#_x0000_t32" style="position:absolute;left:4696;top:8009;width:636;height:46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on8MAAADbAAAADwAAAGRycy9kb3ducmV2LnhtbESPQYvCMBSE7wv+h/AEL8ua1sMqXaPI&#10;wsLiQVB78PhInm2xealJttZ/b4QFj8PMfMMs14NtRU8+NI4V5NMMBLF2puFKQXn8+ViACBHZYOuY&#10;FNwpwHo1eltiYdyN99QfYiUShEOBCuoYu0LKoGuyGKauI07e2XmLMUlfSePxluC2lbMs+5QWG04L&#10;NXb0XZO+HP6sgmZb7sr+/Rq9Xmzzk8/D8dRqpSbjYfMFItIQX+H/9q9RMJvD80v6AXL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IaJ/DAAAA2wAAAA8AAAAAAAAAAAAA&#10;AAAAoQIAAGRycy9kb3ducmV2LnhtbFBLBQYAAAAABAAEAPkAAACRAwAAAAA=&#10;"/>
                      <v:shape id="Arc 63" o:spid="_x0000_s1100" style="position:absolute;left:4631;top:7951;width:677;height:1269;rotation:4190126fd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o508AA&#10;AADbAAAADwAAAGRycy9kb3ducmV2LnhtbERPz2vCMBS+C/sfwhN201QHo3SmZU6E7TgVdLdn82zC&#10;kpfSRO3+++Uw2PHj+71qRu/EjYZoAytYzAsQxG3QljsFh/12VoKICVmjC0wKfihCUz9MVljpcOdP&#10;uu1SJ3IIxwoVmJT6SsrYGvIY56EnztwlDB5ThkMn9YD3HO6dXBbFs/RoOTcY7OnNUPu9u3oF21MX&#10;rfsqzXF9Nh8b+7Qo9qVT6nE6vr6ASDSmf/Gf+10rWOax+Uv+AbL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ko508AAAADbAAAADwAAAAAAAAAAAAAAAACYAgAAZHJzL2Rvd25y&#10;ZXYueG1sUEsFBgAAAAAEAAQA9QAAAIUDAAAAAA==&#10;" path="m,880nfc1981,296,4037,,6103,v3152,,6265,689,9122,2021em,880nsc1981,296,4037,,6103,v3152,,6265,689,9122,2021l6103,21600,,880xe" filled="f">
                        <v:path arrowok="t" o:extrusionok="f" o:connecttype="custom" o:connectlocs="0,0;0,0;0,4" o:connectangles="0,0,0" textboxrect="3159,3166,18441,18434"/>
                      </v:shape>
                    </v:group>
                    <v:group id="Group 88" o:spid="_x0000_s1101" style="position:absolute;left:3703;top:8106;width:677;height:1269" coordorigin="3703,8106" coordsize="677,12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shape id="AutoShape 66" o:spid="_x0000_s1102" type="#_x0000_t32" style="position:absolute;left:3841;top:8598;width:466;height:63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mNsAAAADbAAAADwAAAGRycy9kb3ducmV2LnhtbERPTYvCMBC9L+x/CCPsZdG0uyB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C4ZjbAAAAA2wAAAA8AAAAAAAAAAAAAAAAA&#10;oQIAAGRycy9kb3ducmV2LnhtbFBLBQYAAAAABAAEAPkAAACOAwAAAAA=&#10;"/>
                      <v:shape id="Arc 63" o:spid="_x0000_s1103" style="position:absolute;left:3703;top:8106;width:677;height:1269;rotation:-11372911fd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CuSr8A&#10;AADbAAAADwAAAGRycy9kb3ducmV2LnhtbESPSwvCMBCE74L/IazgTVMVRKpRRPBxqvg4eFyatS02&#10;m9JEW/+9EQSPw8x8wyxWrSnFi2pXWFYwGkYgiFOrC84UXC/bwQyE88gaS8uk4E0OVstuZ4Gxtg2f&#10;6HX2mQgQdjEqyL2vYildmpNBN7QVcfDutjbog6wzqWtsAtyUchxFU2mw4LCQY0WbnNLH+WkUpMY3&#10;++yeHKt9KWnnbsl4ekyU6vfa9RyEp9b/w7/2QSuYjOD7JfwAuf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EK5KvwAAANsAAAAPAAAAAAAAAAAAAAAAAJgCAABkcnMvZG93bnJl&#10;di54bWxQSwUGAAAAAAQABAD1AAAAhAMAAAAA&#10;" path="m,880nfc1981,296,4037,,6103,v3152,,6265,689,9122,2021em,880nsc1981,296,4037,,6103,v3152,,6265,689,9122,2021l6103,21600,,880xe" filled="f">
                        <v:path arrowok="t" o:extrusionok="f" o:connecttype="custom" o:connectlocs="0,0;0,0;0,4" o:connectangles="0,0,0" textboxrect="3159,3166,18441,18434"/>
                      </v:shape>
                    </v:group>
                  </v:group>
                  <v:rect id="Rectangle 47" o:spid="_x0000_s1104" style="position:absolute;left:1653;top:8475;width:3206;height:28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Ye3MMA&#10;AADbAAAADwAAAGRycy9kb3ducmV2LnhtbESPQWvCQBSE70L/w/IKvemmEaWkriEVhZ6E2kLb2yP7&#10;uhvMvg3Z1cR/7woFj8PMfMOsytG14kx9aDwreJ5lIIhrrxs2Cr4+d9MXECEia2w9k4ILBSjXD5MV&#10;FtoP/EHnQzQiQTgUqMDG2BVShtqSwzDzHXHy/nzvMCbZG6l7HBLctTLPsqV02HBasNjRxlJ9PJyc&#10;gm33u68WJsjqO9qfo38bdnZvlHp6HKtXEJHGeA//t9+1gnkOty/pB8j1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Ye3MMAAADbAAAADwAAAAAAAAAAAAAAAACYAgAAZHJzL2Rv&#10;d25yZXYueG1sUEsFBgAAAAAEAAQA9QAAAIgDAAAAAA==&#10;" filled="f"/>
                </v:group>
                <v:shape id="Text Box 51" o:spid="_x0000_s1105" type="#_x0000_t202" style="position:absolute;left:6619;top:9968;width:1608;height:5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<v:textbox>
                    <w:txbxContent>
                      <w:p w:rsidR="00356122" w:rsidRDefault="00356122">
                        <w:r>
                          <w:t>Pumpebrønd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56122" w:rsidRPr="006014DD">
        <w:rPr>
          <w:rFonts w:cs="Calibri"/>
          <w:sz w:val="24"/>
          <w:szCs w:val="28"/>
        </w:rPr>
        <w:t>Kælderplan</w:t>
      </w:r>
      <w:r w:rsidR="00356122">
        <w:rPr>
          <w:rFonts w:cs="Calibri"/>
          <w:sz w:val="24"/>
          <w:szCs w:val="28"/>
        </w:rPr>
        <w:t xml:space="preserve"> (højde 3 m)</w:t>
      </w:r>
    </w:p>
    <w:p w:rsidR="00356122" w:rsidRPr="006014DD" w:rsidRDefault="000058CE">
      <w:pPr>
        <w:rPr>
          <w:rFonts w:cs="Calibri"/>
          <w:sz w:val="24"/>
          <w:szCs w:val="28"/>
        </w:rPr>
      </w:pPr>
      <w:r>
        <w:rPr>
          <w:rFonts w:cs="Calibri"/>
          <w:noProof/>
          <w:sz w:val="24"/>
          <w:szCs w:val="28"/>
          <w:lang w:eastAsia="da-DK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180975</wp:posOffset>
                </wp:positionV>
                <wp:extent cx="247650" cy="0"/>
                <wp:effectExtent l="5080" t="10160" r="13970" b="8890"/>
                <wp:wrapNone/>
                <wp:docPr id="7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AC227" id="AutoShape 99" o:spid="_x0000_s1026" type="#_x0000_t32" style="position:absolute;margin-left:16.15pt;margin-top:14.25pt;width:19.5pt;height: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35Hw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"/>
            </w:pict>
          </mc:Fallback>
        </mc:AlternateContent>
      </w:r>
      <w:r>
        <w:rPr>
          <w:rFonts w:cs="Calibri"/>
          <w:noProof/>
          <w:sz w:val="24"/>
          <w:szCs w:val="28"/>
          <w:lang w:eastAsia="da-DK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180975</wp:posOffset>
                </wp:positionV>
                <wp:extent cx="0" cy="3188970"/>
                <wp:effectExtent l="5080" t="10160" r="13970" b="10795"/>
                <wp:wrapNone/>
                <wp:docPr id="6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1889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8183B" id="AutoShape 98" o:spid="_x0000_s1026" type="#_x0000_t32" style="position:absolute;margin-left:16.15pt;margin-top:14.25pt;width:0;height:251.1pt;flip: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"/>
            </w:pict>
          </mc:Fallback>
        </mc:AlternateContent>
      </w: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6014DD" w:rsidRDefault="000058CE">
      <w:pPr>
        <w:rPr>
          <w:rFonts w:cs="Calibri"/>
          <w:sz w:val="24"/>
          <w:szCs w:val="28"/>
        </w:rPr>
      </w:pP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86995</wp:posOffset>
                </wp:positionV>
                <wp:extent cx="156210" cy="107315"/>
                <wp:effectExtent l="0" t="0" r="15240" b="26035"/>
                <wp:wrapNone/>
                <wp:docPr id="9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107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840107" id="Rectangle 72" o:spid="_x0000_s1026" style="position:absolute;margin-left:313.05pt;margin-top:6.85pt;width:12.3pt;height:8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"/>
            </w:pict>
          </mc:Fallback>
        </mc:AlternateContent>
      </w:r>
    </w:p>
    <w:p w:rsidR="00356122" w:rsidRPr="006014DD" w:rsidRDefault="00356122">
      <w:pPr>
        <w:rPr>
          <w:rFonts w:cs="Calibri"/>
          <w:sz w:val="24"/>
          <w:szCs w:val="28"/>
        </w:rPr>
      </w:pPr>
    </w:p>
    <w:p w:rsidR="00356122" w:rsidRPr="00580623" w:rsidRDefault="000058CE">
      <w:pPr>
        <w:rPr>
          <w:rFonts w:cs="Calibri"/>
          <w:sz w:val="24"/>
          <w:szCs w:val="28"/>
        </w:rPr>
      </w:pPr>
      <w:r>
        <w:rPr>
          <w:rFonts w:cs="Calibri"/>
          <w:noProof/>
          <w:color w:val="FF0000"/>
          <w:sz w:val="24"/>
          <w:szCs w:val="28"/>
          <w:lang w:eastAsia="da-DK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301625</wp:posOffset>
                </wp:positionV>
                <wp:extent cx="160655" cy="0"/>
                <wp:effectExtent l="5080" t="8255" r="5715" b="10795"/>
                <wp:wrapNone/>
                <wp:docPr id="2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06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433EF3" id="AutoShape 97" o:spid="_x0000_s1026" type="#_x0000_t32" style="position:absolute;margin-left:16.15pt;margin-top:23.75pt;width:12.65pt;height:0;flip:x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"/>
            </w:pict>
          </mc:Fallback>
        </mc:AlternateContent>
      </w:r>
      <w:r>
        <w:rPr>
          <w:rFonts w:cs="Calibri"/>
          <w:noProof/>
          <w:color w:val="FF0000"/>
          <w:sz w:val="24"/>
          <w:szCs w:val="28"/>
          <w:lang w:eastAsia="da-DK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153035</wp:posOffset>
                </wp:positionV>
                <wp:extent cx="772160" cy="296545"/>
                <wp:effectExtent l="13335" t="12065" r="5080" b="5715"/>
                <wp:wrapNone/>
                <wp:docPr id="1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4DF9" w:rsidRDefault="005B4DF9">
                            <w:r>
                              <w:t>Kabelskab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5" o:spid="_x0000_s1106" type="#_x0000_t202" style="position:absolute;margin-left:28.8pt;margin-top:12.05pt;width:60.8pt;height:23.3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">
                <v:textbox>
                  <w:txbxContent>
                    <w:p w:rsidR="005B4DF9" w:rsidRDefault="005B4DF9">
                      <w:r>
                        <w:t>Kabelskab</w:t>
                      </w:r>
                    </w:p>
                  </w:txbxContent>
                </v:textbox>
              </v:shape>
            </w:pict>
          </mc:Fallback>
        </mc:AlternateContent>
      </w:r>
      <w:r w:rsidR="00356122" w:rsidRPr="006014DD">
        <w:rPr>
          <w:rFonts w:cs="Calibri"/>
          <w:color w:val="FF0000"/>
          <w:sz w:val="24"/>
          <w:szCs w:val="28"/>
        </w:rPr>
        <w:br w:type="page"/>
      </w:r>
    </w:p>
    <w:p w:rsidR="00356122" w:rsidRPr="006014DD" w:rsidRDefault="00356122">
      <w:pPr>
        <w:rPr>
          <w:rFonts w:cs="Calibri"/>
          <w:b/>
          <w:sz w:val="24"/>
          <w:szCs w:val="32"/>
          <w:u w:val="single"/>
        </w:rPr>
      </w:pPr>
      <w:r w:rsidRPr="006014DD">
        <w:rPr>
          <w:rFonts w:cs="Calibri"/>
          <w:b/>
          <w:sz w:val="24"/>
          <w:szCs w:val="32"/>
          <w:u w:val="single"/>
        </w:rPr>
        <w:lastRenderedPageBreak/>
        <w:t>Bilag 4</w:t>
      </w:r>
      <w:r w:rsidRPr="006014DD">
        <w:rPr>
          <w:rFonts w:cs="Calibri"/>
          <w:b/>
          <w:sz w:val="24"/>
          <w:szCs w:val="32"/>
        </w:rPr>
        <w:t xml:space="preserve"> Belastningsoversigt</w:t>
      </w:r>
    </w:p>
    <w:p w:rsidR="00356122" w:rsidRPr="006014DD" w:rsidRDefault="00356122">
      <w:pPr>
        <w:rPr>
          <w:rFonts w:cs="Calibri"/>
          <w:b/>
          <w:sz w:val="24"/>
          <w:szCs w:val="32"/>
        </w:rPr>
      </w:pPr>
    </w:p>
    <w:p w:rsidR="00356122" w:rsidRPr="006014DD" w:rsidRDefault="00356122">
      <w:pPr>
        <w:rPr>
          <w:rFonts w:cs="Calibri"/>
          <w:b/>
          <w:sz w:val="24"/>
          <w:szCs w:val="24"/>
        </w:rPr>
      </w:pPr>
      <w:r w:rsidRPr="006014DD">
        <w:rPr>
          <w:rFonts w:cs="Calibri"/>
          <w:b/>
          <w:sz w:val="24"/>
          <w:szCs w:val="32"/>
        </w:rPr>
        <w:t>Tilslutningsværdier for tavle –A1</w:t>
      </w:r>
      <w:r w:rsidR="0010276A">
        <w:rPr>
          <w:rFonts w:cs="Calibri"/>
          <w:b/>
          <w:sz w:val="24"/>
          <w:szCs w:val="32"/>
        </w:rPr>
        <w:t xml:space="preserve"> som er placeret i kælderplanet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35"/>
        <w:gridCol w:w="1134"/>
        <w:gridCol w:w="1417"/>
        <w:gridCol w:w="567"/>
        <w:gridCol w:w="709"/>
        <w:gridCol w:w="1701"/>
        <w:gridCol w:w="709"/>
        <w:gridCol w:w="1275"/>
      </w:tblGrid>
      <w:tr w:rsidR="00356122" w:rsidRPr="006014DD" w:rsidTr="00ED69C9">
        <w:tc>
          <w:tcPr>
            <w:tcW w:w="2235" w:type="dxa"/>
          </w:tcPr>
          <w:p w:rsidR="00356122" w:rsidRPr="006014DD" w:rsidRDefault="00356122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Materiel</w:t>
            </w:r>
          </w:p>
        </w:tc>
        <w:tc>
          <w:tcPr>
            <w:tcW w:w="1134" w:type="dxa"/>
          </w:tcPr>
          <w:p w:rsidR="00356122" w:rsidRDefault="0010276A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Placering</w:t>
            </w:r>
          </w:p>
          <w:p w:rsidR="0010276A" w:rsidRPr="006014DD" w:rsidRDefault="0010276A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[Plan]</w:t>
            </w:r>
          </w:p>
        </w:tc>
        <w:tc>
          <w:tcPr>
            <w:tcW w:w="1417" w:type="dxa"/>
          </w:tcPr>
          <w:p w:rsidR="00356122" w:rsidRPr="006014DD" w:rsidRDefault="00356122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Spænding</w:t>
            </w:r>
          </w:p>
          <w:p w:rsidR="00356122" w:rsidRPr="006014DD" w:rsidRDefault="00356122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[V]</w:t>
            </w:r>
          </w:p>
        </w:tc>
        <w:tc>
          <w:tcPr>
            <w:tcW w:w="567" w:type="dxa"/>
          </w:tcPr>
          <w:p w:rsidR="00356122" w:rsidRPr="009B5C7B" w:rsidRDefault="00356122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vertAlign w:val="subscript"/>
              </w:rPr>
            </w:pPr>
            <w:r w:rsidRPr="006014DD">
              <w:rPr>
                <w:rFonts w:cs="Calibri"/>
                <w:sz w:val="24"/>
                <w:szCs w:val="24"/>
              </w:rPr>
              <w:t>I</w:t>
            </w:r>
            <w:r>
              <w:rPr>
                <w:rFonts w:cs="Calibri"/>
                <w:sz w:val="24"/>
                <w:szCs w:val="24"/>
                <w:vertAlign w:val="subscript"/>
              </w:rPr>
              <w:t>1/1</w:t>
            </w:r>
          </w:p>
          <w:p w:rsidR="00356122" w:rsidRPr="006014DD" w:rsidRDefault="00356122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[A]</w:t>
            </w:r>
          </w:p>
        </w:tc>
        <w:tc>
          <w:tcPr>
            <w:tcW w:w="709" w:type="dxa"/>
          </w:tcPr>
          <w:p w:rsidR="00356122" w:rsidRPr="006014DD" w:rsidRDefault="00356122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vertAlign w:val="subscript"/>
              </w:rPr>
            </w:pPr>
            <w:r w:rsidRPr="006014DD">
              <w:rPr>
                <w:rFonts w:cs="Calibri"/>
                <w:sz w:val="24"/>
                <w:szCs w:val="24"/>
              </w:rPr>
              <w:t>Sf</w:t>
            </w:r>
          </w:p>
          <w:p w:rsidR="00356122" w:rsidRPr="006014DD" w:rsidRDefault="00356122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1701" w:type="dxa"/>
          </w:tcPr>
          <w:p w:rsidR="00356122" w:rsidRPr="00DF23FA" w:rsidRDefault="00356122" w:rsidP="00D74D3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en-US"/>
              </w:rPr>
            </w:pPr>
            <w:r w:rsidRPr="00DF23FA">
              <w:rPr>
                <w:rFonts w:cs="Calibri"/>
                <w:sz w:val="24"/>
                <w:szCs w:val="24"/>
                <w:lang w:val="en-US"/>
              </w:rPr>
              <w:t>Start</w:t>
            </w:r>
            <w:r>
              <w:rPr>
                <w:rFonts w:cs="Calibri"/>
                <w:sz w:val="24"/>
                <w:szCs w:val="24"/>
                <w:lang w:val="en-US"/>
              </w:rPr>
              <w:t>/inrush</w:t>
            </w:r>
          </w:p>
          <w:p w:rsidR="00356122" w:rsidRPr="00DF23FA" w:rsidRDefault="00ED69C9" w:rsidP="000E618F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[A]</w:t>
            </w:r>
          </w:p>
        </w:tc>
        <w:tc>
          <w:tcPr>
            <w:tcW w:w="709" w:type="dxa"/>
          </w:tcPr>
          <w:p w:rsidR="00356122" w:rsidRPr="006014DD" w:rsidRDefault="00356122" w:rsidP="00D74D3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 xml:space="preserve">Cos φ </w:t>
            </w:r>
          </w:p>
        </w:tc>
        <w:tc>
          <w:tcPr>
            <w:tcW w:w="1275" w:type="dxa"/>
          </w:tcPr>
          <w:p w:rsidR="00356122" w:rsidRPr="006014DD" w:rsidRDefault="00356122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Lednings-</w:t>
            </w:r>
          </w:p>
          <w:p w:rsidR="00356122" w:rsidRPr="006014DD" w:rsidRDefault="00356122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Længder</w:t>
            </w:r>
          </w:p>
          <w:p w:rsidR="00356122" w:rsidRPr="006014DD" w:rsidRDefault="00356122" w:rsidP="003D6C7C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m</w:t>
            </w: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695A89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Rulleport</w:t>
            </w:r>
          </w:p>
        </w:tc>
        <w:tc>
          <w:tcPr>
            <w:tcW w:w="1134" w:type="dxa"/>
          </w:tcPr>
          <w:p w:rsidR="00356122" w:rsidRPr="006014DD" w:rsidRDefault="0010276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Stue-</w:t>
            </w:r>
          </w:p>
        </w:tc>
        <w:tc>
          <w:tcPr>
            <w:tcW w:w="1417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3x400/230</w:t>
            </w:r>
          </w:p>
        </w:tc>
        <w:tc>
          <w:tcPr>
            <w:tcW w:w="567" w:type="dxa"/>
          </w:tcPr>
          <w:p w:rsidR="00356122" w:rsidRPr="006014DD" w:rsidRDefault="00356122" w:rsidP="00370A63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16</w:t>
            </w:r>
          </w:p>
        </w:tc>
        <w:tc>
          <w:tcPr>
            <w:tcW w:w="709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0,8</w:t>
            </w:r>
          </w:p>
        </w:tc>
        <w:tc>
          <w:tcPr>
            <w:tcW w:w="1701" w:type="dxa"/>
          </w:tcPr>
          <w:p w:rsidR="00ED69C9" w:rsidRDefault="005B4DF9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5 </w:t>
            </w:r>
            <w:r w:rsidR="00ED69C9" w:rsidRPr="00DF23FA">
              <w:rPr>
                <w:rFonts w:cs="Calibri"/>
                <w:sz w:val="24"/>
                <w:szCs w:val="24"/>
                <w:lang w:val="en-US"/>
              </w:rPr>
              <w:t>∙ I</w:t>
            </w:r>
            <w:r w:rsidR="00ED69C9" w:rsidRPr="00DF23FA">
              <w:rPr>
                <w:rFonts w:cs="Calibri"/>
                <w:sz w:val="24"/>
                <w:szCs w:val="24"/>
                <w:vertAlign w:val="subscript"/>
                <w:lang w:val="en-US"/>
              </w:rPr>
              <w:t>1/1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i 5</w:t>
            </w:r>
            <w:r w:rsidR="00ED69C9" w:rsidRPr="00DF23FA">
              <w:rPr>
                <w:rFonts w:cs="Calibri"/>
                <w:sz w:val="24"/>
                <w:szCs w:val="24"/>
                <w:lang w:val="en-US"/>
              </w:rPr>
              <w:t xml:space="preserve"> s </w:t>
            </w:r>
          </w:p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10</w:t>
            </w:r>
            <w:r w:rsidR="00ED69C9">
              <w:rPr>
                <w:rFonts w:cs="Calibri"/>
                <w:sz w:val="24"/>
                <w:szCs w:val="24"/>
              </w:rPr>
              <w:t xml:space="preserve"> </w:t>
            </w:r>
            <w:r w:rsidR="00ED69C9" w:rsidRPr="00DF23FA">
              <w:rPr>
                <w:rFonts w:cs="Calibri"/>
                <w:sz w:val="24"/>
                <w:szCs w:val="24"/>
                <w:lang w:val="en-US"/>
              </w:rPr>
              <w:t>∙ I</w:t>
            </w:r>
            <w:r w:rsidR="00ED69C9" w:rsidRPr="00DF23FA">
              <w:rPr>
                <w:rFonts w:cs="Calibri"/>
                <w:sz w:val="24"/>
                <w:szCs w:val="24"/>
                <w:vertAlign w:val="subscript"/>
                <w:lang w:val="en-US"/>
              </w:rPr>
              <w:t>1/1</w:t>
            </w:r>
            <w:r w:rsidR="00ED69C9" w:rsidRPr="00DF23FA">
              <w:rPr>
                <w:rFonts w:cs="Calibri"/>
                <w:sz w:val="24"/>
                <w:szCs w:val="24"/>
                <w:lang w:val="en-US"/>
              </w:rPr>
              <w:t xml:space="preserve"> i 0,02</w:t>
            </w:r>
            <w:r w:rsidR="00ED69C9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r w:rsidR="00ED69C9" w:rsidRPr="00DF23FA">
              <w:rPr>
                <w:rFonts w:cs="Calibri"/>
                <w:sz w:val="24"/>
                <w:szCs w:val="24"/>
                <w:lang w:val="en-US"/>
              </w:rPr>
              <w:t>s</w:t>
            </w:r>
          </w:p>
        </w:tc>
        <w:tc>
          <w:tcPr>
            <w:tcW w:w="709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0,85</w:t>
            </w:r>
          </w:p>
        </w:tc>
        <w:tc>
          <w:tcPr>
            <w:tcW w:w="1275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28</w:t>
            </w: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695A89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Grundvandspumpe</w:t>
            </w:r>
          </w:p>
        </w:tc>
        <w:tc>
          <w:tcPr>
            <w:tcW w:w="1134" w:type="dxa"/>
          </w:tcPr>
          <w:p w:rsidR="00356122" w:rsidRPr="006014DD" w:rsidRDefault="0010276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Kælder-</w:t>
            </w:r>
          </w:p>
        </w:tc>
        <w:tc>
          <w:tcPr>
            <w:tcW w:w="1417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*</w:t>
            </w:r>
          </w:p>
        </w:tc>
        <w:tc>
          <w:tcPr>
            <w:tcW w:w="567" w:type="dxa"/>
          </w:tcPr>
          <w:p w:rsidR="00356122" w:rsidRPr="006014DD" w:rsidRDefault="00356122" w:rsidP="00370A63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*</w:t>
            </w:r>
          </w:p>
        </w:tc>
        <w:tc>
          <w:tcPr>
            <w:tcW w:w="709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ED69C9" w:rsidRDefault="005B4DF9" w:rsidP="00ED69C9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</w:t>
            </w:r>
            <w:r w:rsidR="00ED69C9">
              <w:rPr>
                <w:rFonts w:cs="Calibri"/>
                <w:sz w:val="24"/>
                <w:szCs w:val="24"/>
              </w:rPr>
              <w:t xml:space="preserve"> </w:t>
            </w:r>
            <w:r w:rsidR="00ED69C9" w:rsidRPr="00DF23FA">
              <w:rPr>
                <w:rFonts w:cs="Calibri"/>
                <w:sz w:val="24"/>
                <w:szCs w:val="24"/>
                <w:lang w:val="en-US"/>
              </w:rPr>
              <w:t>∙ I</w:t>
            </w:r>
            <w:r w:rsidR="00ED69C9" w:rsidRPr="00DF23FA">
              <w:rPr>
                <w:rFonts w:cs="Calibri"/>
                <w:sz w:val="24"/>
                <w:szCs w:val="24"/>
                <w:vertAlign w:val="subscript"/>
                <w:lang w:val="en-US"/>
              </w:rPr>
              <w:t>1/1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i 5</w:t>
            </w:r>
            <w:r w:rsidR="00ED69C9" w:rsidRPr="00DF23FA">
              <w:rPr>
                <w:rFonts w:cs="Calibri"/>
                <w:sz w:val="24"/>
                <w:szCs w:val="24"/>
                <w:lang w:val="en-US"/>
              </w:rPr>
              <w:t xml:space="preserve"> s </w:t>
            </w:r>
          </w:p>
          <w:p w:rsidR="00356122" w:rsidRPr="006014DD" w:rsidRDefault="00ED69C9" w:rsidP="00ED69C9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10 </w:t>
            </w:r>
            <w:r w:rsidRPr="00DF23FA">
              <w:rPr>
                <w:rFonts w:cs="Calibri"/>
                <w:sz w:val="24"/>
                <w:szCs w:val="24"/>
                <w:lang w:val="en-US"/>
              </w:rPr>
              <w:t>∙ I</w:t>
            </w:r>
            <w:r w:rsidRPr="00DF23FA">
              <w:rPr>
                <w:rFonts w:cs="Calibri"/>
                <w:sz w:val="24"/>
                <w:szCs w:val="24"/>
                <w:vertAlign w:val="subscript"/>
                <w:lang w:val="en-US"/>
              </w:rPr>
              <w:t>1/1</w:t>
            </w:r>
            <w:r w:rsidRPr="00DF23FA">
              <w:rPr>
                <w:rFonts w:cs="Calibri"/>
                <w:sz w:val="24"/>
                <w:szCs w:val="24"/>
                <w:lang w:val="en-US"/>
              </w:rPr>
              <w:t xml:space="preserve"> i 0,02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r w:rsidRPr="00DF23FA">
              <w:rPr>
                <w:rFonts w:cs="Calibri"/>
                <w:sz w:val="24"/>
                <w:szCs w:val="24"/>
                <w:lang w:val="en-US"/>
              </w:rPr>
              <w:t>s</w:t>
            </w:r>
          </w:p>
        </w:tc>
        <w:tc>
          <w:tcPr>
            <w:tcW w:w="709" w:type="dxa"/>
          </w:tcPr>
          <w:p w:rsidR="00356122" w:rsidRPr="006014DD" w:rsidRDefault="00356122" w:rsidP="00794A07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0,80</w:t>
            </w:r>
          </w:p>
        </w:tc>
        <w:tc>
          <w:tcPr>
            <w:tcW w:w="1275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18</w:t>
            </w: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695A89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Lys 1</w:t>
            </w:r>
          </w:p>
        </w:tc>
        <w:tc>
          <w:tcPr>
            <w:tcW w:w="1134" w:type="dxa"/>
          </w:tcPr>
          <w:p w:rsidR="00356122" w:rsidRPr="006014DD" w:rsidRDefault="0010276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Stue-</w:t>
            </w:r>
          </w:p>
        </w:tc>
        <w:tc>
          <w:tcPr>
            <w:tcW w:w="1417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1x230</w:t>
            </w:r>
          </w:p>
        </w:tc>
        <w:tc>
          <w:tcPr>
            <w:tcW w:w="567" w:type="dxa"/>
          </w:tcPr>
          <w:p w:rsidR="00356122" w:rsidRPr="006014DD" w:rsidRDefault="00356122" w:rsidP="00370A63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13</w:t>
            </w:r>
          </w:p>
        </w:tc>
        <w:tc>
          <w:tcPr>
            <w:tcW w:w="709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0,35</w:t>
            </w:r>
          </w:p>
        </w:tc>
        <w:tc>
          <w:tcPr>
            <w:tcW w:w="1701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356122" w:rsidRPr="006014DD" w:rsidRDefault="0035612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Lys 2</w:t>
            </w:r>
          </w:p>
        </w:tc>
        <w:tc>
          <w:tcPr>
            <w:tcW w:w="1134" w:type="dxa"/>
          </w:tcPr>
          <w:p w:rsidR="00356122" w:rsidRPr="006014DD" w:rsidRDefault="0010276A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Stue-</w:t>
            </w:r>
          </w:p>
        </w:tc>
        <w:tc>
          <w:tcPr>
            <w:tcW w:w="141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1x230</w:t>
            </w:r>
          </w:p>
        </w:tc>
        <w:tc>
          <w:tcPr>
            <w:tcW w:w="56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13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0,35</w:t>
            </w:r>
          </w:p>
        </w:tc>
        <w:tc>
          <w:tcPr>
            <w:tcW w:w="1701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Lys 3</w:t>
            </w:r>
          </w:p>
        </w:tc>
        <w:tc>
          <w:tcPr>
            <w:tcW w:w="1134" w:type="dxa"/>
          </w:tcPr>
          <w:p w:rsidR="00356122" w:rsidRPr="006014DD" w:rsidRDefault="0010276A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Kælder-</w:t>
            </w:r>
          </w:p>
        </w:tc>
        <w:tc>
          <w:tcPr>
            <w:tcW w:w="141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1x230</w:t>
            </w:r>
          </w:p>
        </w:tc>
        <w:tc>
          <w:tcPr>
            <w:tcW w:w="56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13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0,35</w:t>
            </w:r>
          </w:p>
        </w:tc>
        <w:tc>
          <w:tcPr>
            <w:tcW w:w="1701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356122" w:rsidRPr="006014DD" w:rsidRDefault="00356122" w:rsidP="00281014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Data</w:t>
            </w:r>
          </w:p>
        </w:tc>
        <w:tc>
          <w:tcPr>
            <w:tcW w:w="1134" w:type="dxa"/>
          </w:tcPr>
          <w:p w:rsidR="00356122" w:rsidRPr="006014DD" w:rsidRDefault="0010276A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Stue-</w:t>
            </w:r>
          </w:p>
        </w:tc>
        <w:tc>
          <w:tcPr>
            <w:tcW w:w="141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1x230</w:t>
            </w:r>
          </w:p>
        </w:tc>
        <w:tc>
          <w:tcPr>
            <w:tcW w:w="56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13</w:t>
            </w:r>
          </w:p>
        </w:tc>
        <w:tc>
          <w:tcPr>
            <w:tcW w:w="709" w:type="dxa"/>
          </w:tcPr>
          <w:p w:rsidR="00356122" w:rsidRPr="006014DD" w:rsidRDefault="00356122" w:rsidP="00D74D3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0,4</w:t>
            </w:r>
          </w:p>
        </w:tc>
        <w:tc>
          <w:tcPr>
            <w:tcW w:w="1701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Cee-stik 1</w:t>
            </w:r>
          </w:p>
        </w:tc>
        <w:tc>
          <w:tcPr>
            <w:tcW w:w="1134" w:type="dxa"/>
          </w:tcPr>
          <w:p w:rsidR="00356122" w:rsidRPr="006014DD" w:rsidRDefault="0010276A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Stue-</w:t>
            </w:r>
          </w:p>
        </w:tc>
        <w:tc>
          <w:tcPr>
            <w:tcW w:w="141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3x400/230</w:t>
            </w:r>
          </w:p>
        </w:tc>
        <w:tc>
          <w:tcPr>
            <w:tcW w:w="56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16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0,3</w:t>
            </w:r>
          </w:p>
        </w:tc>
        <w:tc>
          <w:tcPr>
            <w:tcW w:w="1701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Cee-stik 2</w:t>
            </w:r>
          </w:p>
        </w:tc>
        <w:tc>
          <w:tcPr>
            <w:tcW w:w="1134" w:type="dxa"/>
          </w:tcPr>
          <w:p w:rsidR="00356122" w:rsidRPr="006014DD" w:rsidRDefault="0010276A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Stue-</w:t>
            </w:r>
          </w:p>
        </w:tc>
        <w:tc>
          <w:tcPr>
            <w:tcW w:w="141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3x400/230</w:t>
            </w:r>
          </w:p>
        </w:tc>
        <w:tc>
          <w:tcPr>
            <w:tcW w:w="56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16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0,3</w:t>
            </w:r>
          </w:p>
        </w:tc>
        <w:tc>
          <w:tcPr>
            <w:tcW w:w="1701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Cee-stik 3</w:t>
            </w:r>
          </w:p>
        </w:tc>
        <w:tc>
          <w:tcPr>
            <w:tcW w:w="1134" w:type="dxa"/>
          </w:tcPr>
          <w:p w:rsidR="00356122" w:rsidRPr="006014DD" w:rsidRDefault="0010276A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Stue-</w:t>
            </w:r>
          </w:p>
        </w:tc>
        <w:tc>
          <w:tcPr>
            <w:tcW w:w="141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3x400/230</w:t>
            </w:r>
          </w:p>
        </w:tc>
        <w:tc>
          <w:tcPr>
            <w:tcW w:w="56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16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0,3</w:t>
            </w:r>
          </w:p>
        </w:tc>
        <w:tc>
          <w:tcPr>
            <w:tcW w:w="1701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Cee-stik 4</w:t>
            </w:r>
          </w:p>
        </w:tc>
        <w:tc>
          <w:tcPr>
            <w:tcW w:w="1134" w:type="dxa"/>
          </w:tcPr>
          <w:p w:rsidR="00356122" w:rsidRPr="006014DD" w:rsidRDefault="0010276A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Stue-</w:t>
            </w:r>
          </w:p>
        </w:tc>
        <w:tc>
          <w:tcPr>
            <w:tcW w:w="141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3x400/230</w:t>
            </w:r>
          </w:p>
        </w:tc>
        <w:tc>
          <w:tcPr>
            <w:tcW w:w="56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16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0,3</w:t>
            </w:r>
          </w:p>
        </w:tc>
        <w:tc>
          <w:tcPr>
            <w:tcW w:w="1701" w:type="dxa"/>
          </w:tcPr>
          <w:p w:rsidR="00356122" w:rsidRPr="006014DD" w:rsidRDefault="00356122" w:rsidP="00EE4231">
            <w:pPr>
              <w:pStyle w:val="Ingenafstand"/>
              <w:jc w:val="center"/>
            </w:pPr>
            <w:r>
              <w:t>1</w:t>
            </w:r>
          </w:p>
        </w:tc>
        <w:tc>
          <w:tcPr>
            <w:tcW w:w="709" w:type="dxa"/>
          </w:tcPr>
          <w:p w:rsidR="00356122" w:rsidRPr="006014DD" w:rsidRDefault="00356122" w:rsidP="00EE4231">
            <w:pPr>
              <w:pStyle w:val="Ingenafstand"/>
              <w:jc w:val="center"/>
            </w:pPr>
            <w:r w:rsidRPr="006014DD">
              <w:t>1</w:t>
            </w:r>
          </w:p>
        </w:tc>
        <w:tc>
          <w:tcPr>
            <w:tcW w:w="127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Cee-stik 5</w:t>
            </w:r>
          </w:p>
        </w:tc>
        <w:tc>
          <w:tcPr>
            <w:tcW w:w="1134" w:type="dxa"/>
          </w:tcPr>
          <w:p w:rsidR="00356122" w:rsidRPr="006014DD" w:rsidRDefault="0010276A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Stue-</w:t>
            </w:r>
          </w:p>
        </w:tc>
        <w:tc>
          <w:tcPr>
            <w:tcW w:w="141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3x400/230</w:t>
            </w:r>
          </w:p>
        </w:tc>
        <w:tc>
          <w:tcPr>
            <w:tcW w:w="56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16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0,3</w:t>
            </w:r>
          </w:p>
        </w:tc>
        <w:tc>
          <w:tcPr>
            <w:tcW w:w="1701" w:type="dxa"/>
          </w:tcPr>
          <w:p w:rsidR="00356122" w:rsidRPr="006014DD" w:rsidRDefault="00356122" w:rsidP="00EE4231">
            <w:pPr>
              <w:pStyle w:val="Ingenafstand"/>
              <w:jc w:val="center"/>
            </w:pPr>
            <w:r>
              <w:t>1</w:t>
            </w:r>
          </w:p>
        </w:tc>
        <w:tc>
          <w:tcPr>
            <w:tcW w:w="709" w:type="dxa"/>
          </w:tcPr>
          <w:p w:rsidR="00356122" w:rsidRPr="006014DD" w:rsidRDefault="00356122" w:rsidP="00EE4231">
            <w:pPr>
              <w:pStyle w:val="Ingenafstand"/>
              <w:jc w:val="center"/>
            </w:pPr>
            <w:r w:rsidRPr="006014DD">
              <w:t>1</w:t>
            </w:r>
          </w:p>
        </w:tc>
        <w:tc>
          <w:tcPr>
            <w:tcW w:w="127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Cee-stik 6</w:t>
            </w:r>
          </w:p>
        </w:tc>
        <w:tc>
          <w:tcPr>
            <w:tcW w:w="1134" w:type="dxa"/>
          </w:tcPr>
          <w:p w:rsidR="00356122" w:rsidRPr="006014DD" w:rsidRDefault="0010276A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Stue-</w:t>
            </w:r>
          </w:p>
        </w:tc>
        <w:tc>
          <w:tcPr>
            <w:tcW w:w="141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3x400/230</w:t>
            </w:r>
          </w:p>
        </w:tc>
        <w:tc>
          <w:tcPr>
            <w:tcW w:w="56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16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0,3</w:t>
            </w:r>
          </w:p>
        </w:tc>
        <w:tc>
          <w:tcPr>
            <w:tcW w:w="1701" w:type="dxa"/>
          </w:tcPr>
          <w:p w:rsidR="00356122" w:rsidRPr="006014DD" w:rsidRDefault="00356122" w:rsidP="00EE4231">
            <w:pPr>
              <w:pStyle w:val="Ingenafstand"/>
              <w:jc w:val="center"/>
            </w:pPr>
            <w:r>
              <w:t>1</w:t>
            </w:r>
          </w:p>
        </w:tc>
        <w:tc>
          <w:tcPr>
            <w:tcW w:w="709" w:type="dxa"/>
          </w:tcPr>
          <w:p w:rsidR="00356122" w:rsidRPr="006014DD" w:rsidRDefault="00356122" w:rsidP="00EE4231">
            <w:pPr>
              <w:pStyle w:val="Ingenafstand"/>
              <w:jc w:val="center"/>
            </w:pPr>
            <w:r w:rsidRPr="006014DD">
              <w:t>1</w:t>
            </w:r>
          </w:p>
        </w:tc>
        <w:tc>
          <w:tcPr>
            <w:tcW w:w="127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  <w:tr w:rsidR="00356122" w:rsidRPr="006014DD" w:rsidTr="00ED69C9">
        <w:tc>
          <w:tcPr>
            <w:tcW w:w="223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Cee-stik 7</w:t>
            </w:r>
          </w:p>
        </w:tc>
        <w:tc>
          <w:tcPr>
            <w:tcW w:w="1134" w:type="dxa"/>
          </w:tcPr>
          <w:p w:rsidR="00356122" w:rsidRPr="006014DD" w:rsidRDefault="0010276A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Kælder-</w:t>
            </w:r>
          </w:p>
        </w:tc>
        <w:tc>
          <w:tcPr>
            <w:tcW w:w="141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3x400/230</w:t>
            </w:r>
          </w:p>
        </w:tc>
        <w:tc>
          <w:tcPr>
            <w:tcW w:w="567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16</w:t>
            </w:r>
          </w:p>
        </w:tc>
        <w:tc>
          <w:tcPr>
            <w:tcW w:w="709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6014DD">
              <w:rPr>
                <w:rFonts w:cs="Calibri"/>
                <w:sz w:val="24"/>
                <w:szCs w:val="24"/>
              </w:rPr>
              <w:t>0,3</w:t>
            </w:r>
          </w:p>
        </w:tc>
        <w:tc>
          <w:tcPr>
            <w:tcW w:w="1701" w:type="dxa"/>
          </w:tcPr>
          <w:p w:rsidR="00356122" w:rsidRPr="006014DD" w:rsidRDefault="00356122" w:rsidP="00EE4231">
            <w:pPr>
              <w:pStyle w:val="Ingenafstand"/>
              <w:jc w:val="center"/>
            </w:pPr>
            <w:r>
              <w:t>1</w:t>
            </w:r>
          </w:p>
        </w:tc>
        <w:tc>
          <w:tcPr>
            <w:tcW w:w="709" w:type="dxa"/>
          </w:tcPr>
          <w:p w:rsidR="00356122" w:rsidRPr="006014DD" w:rsidRDefault="00356122" w:rsidP="00EE4231">
            <w:pPr>
              <w:pStyle w:val="Ingenafstand"/>
              <w:jc w:val="center"/>
            </w:pPr>
            <w:r w:rsidRPr="006014DD">
              <w:t>1</w:t>
            </w:r>
          </w:p>
        </w:tc>
        <w:tc>
          <w:tcPr>
            <w:tcW w:w="1275" w:type="dxa"/>
          </w:tcPr>
          <w:p w:rsidR="00356122" w:rsidRPr="006014DD" w:rsidRDefault="00356122" w:rsidP="00A953DA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</w:tbl>
    <w:p w:rsidR="00356122" w:rsidRPr="006014DD" w:rsidRDefault="00356122" w:rsidP="00D74D3B">
      <w:pPr>
        <w:pStyle w:val="Brdtekst"/>
        <w:rPr>
          <w:rFonts w:ascii="Calibri" w:hAnsi="Calibri" w:cs="Calibri"/>
          <w:szCs w:val="24"/>
        </w:rPr>
      </w:pPr>
      <w:r w:rsidRPr="006014DD">
        <w:rPr>
          <w:rFonts w:ascii="Calibri" w:hAnsi="Calibri" w:cs="Calibri"/>
          <w:szCs w:val="24"/>
        </w:rPr>
        <w:t xml:space="preserve">*Se data i </w:t>
      </w:r>
      <w:r w:rsidR="0010276A">
        <w:rPr>
          <w:rFonts w:ascii="Calibri" w:hAnsi="Calibri" w:cs="Calibri"/>
          <w:szCs w:val="24"/>
        </w:rPr>
        <w:t xml:space="preserve">bilag 5 </w:t>
      </w:r>
    </w:p>
    <w:p w:rsidR="00356122" w:rsidRPr="006014DD" w:rsidRDefault="00356122">
      <w:pPr>
        <w:rPr>
          <w:rFonts w:cs="Calibri"/>
          <w:sz w:val="24"/>
          <w:szCs w:val="24"/>
        </w:rPr>
      </w:pPr>
      <w:r w:rsidRPr="006014DD">
        <w:rPr>
          <w:rFonts w:cs="Calibri"/>
          <w:b/>
          <w:sz w:val="24"/>
          <w:szCs w:val="24"/>
        </w:rPr>
        <w:br w:type="page"/>
      </w:r>
      <w:r w:rsidRPr="006014DD">
        <w:rPr>
          <w:rFonts w:cs="Calibri"/>
          <w:b/>
          <w:sz w:val="24"/>
          <w:szCs w:val="24"/>
          <w:u w:val="single"/>
        </w:rPr>
        <w:lastRenderedPageBreak/>
        <w:t xml:space="preserve">Bilag 5 </w:t>
      </w:r>
      <w:r w:rsidRPr="006014DD">
        <w:rPr>
          <w:rFonts w:cs="Calibri"/>
          <w:sz w:val="24"/>
          <w:szCs w:val="24"/>
        </w:rPr>
        <w:t>Grundvandspumpe</w:t>
      </w:r>
    </w:p>
    <w:p w:rsidR="00356122" w:rsidRPr="006014DD" w:rsidRDefault="0018640B">
      <w:pPr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  <w:lang w:eastAsia="da-DK"/>
        </w:rPr>
        <w:drawing>
          <wp:inline distT="0" distB="0" distL="0" distR="0">
            <wp:extent cx="6134100" cy="6562725"/>
            <wp:effectExtent l="0" t="0" r="0" b="9525"/>
            <wp:docPr id="3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ed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122" w:rsidRPr="00A307F3" w:rsidRDefault="0018640B">
      <w:pPr>
        <w:rPr>
          <w:rFonts w:cs="Calibri"/>
          <w:b/>
          <w:sz w:val="24"/>
          <w:szCs w:val="24"/>
        </w:rPr>
      </w:pPr>
      <w:r>
        <w:rPr>
          <w:rFonts w:cs="Calibri"/>
          <w:b/>
          <w:noProof/>
          <w:sz w:val="24"/>
          <w:szCs w:val="24"/>
          <w:lang w:eastAsia="da-DK"/>
        </w:rPr>
        <w:drawing>
          <wp:inline distT="0" distB="0" distL="0" distR="0">
            <wp:extent cx="6096000" cy="876300"/>
            <wp:effectExtent l="0" t="0" r="0" b="0"/>
            <wp:docPr id="4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ed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122" w:rsidRDefault="0018640B">
      <w:pPr>
        <w:rPr>
          <w:rFonts w:cs="Calibri"/>
          <w:b/>
          <w:sz w:val="24"/>
          <w:szCs w:val="24"/>
        </w:rPr>
      </w:pPr>
      <w:r>
        <w:rPr>
          <w:rFonts w:cs="Calibri"/>
          <w:b/>
          <w:noProof/>
          <w:sz w:val="24"/>
          <w:szCs w:val="24"/>
          <w:lang w:eastAsia="da-DK"/>
        </w:rPr>
        <w:drawing>
          <wp:inline distT="0" distB="0" distL="0" distR="0">
            <wp:extent cx="6191250" cy="190500"/>
            <wp:effectExtent l="0" t="0" r="0" b="0"/>
            <wp:docPr id="5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ed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122" w:rsidRPr="00A307F3" w:rsidRDefault="00356122">
      <w:pPr>
        <w:rPr>
          <w:rFonts w:cs="Calibri"/>
          <w:sz w:val="24"/>
          <w:szCs w:val="24"/>
        </w:rPr>
      </w:pPr>
      <w:r w:rsidRPr="00A307F3">
        <w:rPr>
          <w:rFonts w:cs="Calibri"/>
          <w:sz w:val="24"/>
          <w:szCs w:val="24"/>
        </w:rPr>
        <w:t xml:space="preserve">Til </w:t>
      </w:r>
      <w:r>
        <w:rPr>
          <w:rFonts w:cs="Calibri"/>
          <w:sz w:val="24"/>
          <w:szCs w:val="24"/>
        </w:rPr>
        <w:t>pumpen medfølger 10 m kabel H07RN-F</w:t>
      </w:r>
    </w:p>
    <w:sectPr w:rsidR="00356122" w:rsidRPr="00A307F3" w:rsidSect="00B83896">
      <w:headerReference w:type="default" r:id="rId10"/>
      <w:footerReference w:type="default" r:id="rId11"/>
      <w:pgSz w:w="11906" w:h="16838"/>
      <w:pgMar w:top="1440" w:right="1080" w:bottom="1440" w:left="108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4470" w:rsidRDefault="00C14470">
      <w:pPr>
        <w:spacing w:after="0" w:line="240" w:lineRule="auto"/>
      </w:pPr>
      <w:r>
        <w:separator/>
      </w:r>
    </w:p>
  </w:endnote>
  <w:endnote w:type="continuationSeparator" w:id="0">
    <w:p w:rsidR="00C14470" w:rsidRDefault="00C14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6122" w:rsidRDefault="00356122">
    <w:pPr>
      <w:pStyle w:val="Sidefod"/>
      <w:jc w:val="center"/>
    </w:pPr>
    <w:r>
      <w:t xml:space="preserve">Side </w:t>
    </w:r>
    <w:r w:rsidR="00251064">
      <w:fldChar w:fldCharType="begin"/>
    </w:r>
    <w:r w:rsidR="0005051C">
      <w:instrText xml:space="preserve"> PAGE </w:instrText>
    </w:r>
    <w:r w:rsidR="00251064">
      <w:fldChar w:fldCharType="separate"/>
    </w:r>
    <w:r w:rsidR="00BB343F">
      <w:rPr>
        <w:noProof/>
      </w:rPr>
      <w:t>1</w:t>
    </w:r>
    <w:r w:rsidR="00251064">
      <w:rPr>
        <w:noProof/>
      </w:rPr>
      <w:fldChar w:fldCharType="end"/>
    </w:r>
    <w:r>
      <w:t xml:space="preserve"> af </w:t>
    </w:r>
    <w:r w:rsidR="00251064">
      <w:fldChar w:fldCharType="begin"/>
    </w:r>
    <w:r w:rsidR="0005051C">
      <w:instrText xml:space="preserve"> NUMPAGES </w:instrText>
    </w:r>
    <w:r w:rsidR="00251064">
      <w:fldChar w:fldCharType="separate"/>
    </w:r>
    <w:r w:rsidR="00BB343F">
      <w:rPr>
        <w:noProof/>
      </w:rPr>
      <w:t>14</w:t>
    </w:r>
    <w:r w:rsidR="0025106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4470" w:rsidRDefault="00C14470">
      <w:pPr>
        <w:spacing w:after="0" w:line="240" w:lineRule="auto"/>
      </w:pPr>
      <w:r>
        <w:separator/>
      </w:r>
    </w:p>
  </w:footnote>
  <w:footnote w:type="continuationSeparator" w:id="0">
    <w:p w:rsidR="00C14470" w:rsidRDefault="00C14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6122" w:rsidRPr="00601364" w:rsidRDefault="00356122">
    <w:pPr>
      <w:pStyle w:val="Sidehoved"/>
      <w:jc w:val="center"/>
      <w:rPr>
        <w:rFonts w:ascii="Times New Roman" w:hAnsi="Times New Roman"/>
        <w:sz w:val="24"/>
        <w:szCs w:val="24"/>
        <w:u w:val="single"/>
      </w:rPr>
    </w:pPr>
    <w:r w:rsidRPr="00601364">
      <w:rPr>
        <w:rFonts w:ascii="Times New Roman" w:hAnsi="Times New Roman"/>
        <w:sz w:val="24"/>
        <w:szCs w:val="24"/>
        <w:u w:val="single"/>
      </w:rPr>
      <w:t>6 timers skriftlig el-autorisationsprøve</w:t>
    </w:r>
    <w:r>
      <w:rPr>
        <w:rFonts w:ascii="Times New Roman" w:hAnsi="Times New Roman"/>
        <w:sz w:val="24"/>
        <w:szCs w:val="24"/>
        <w:u w:val="single"/>
      </w:rPr>
      <w:t xml:space="preserve"> </w:t>
    </w:r>
    <w:r w:rsidRPr="00601364">
      <w:rPr>
        <w:rFonts w:ascii="Times New Roman" w:hAnsi="Times New Roman"/>
        <w:sz w:val="24"/>
        <w:szCs w:val="24"/>
        <w:u w:val="single"/>
      </w:rPr>
      <w:t xml:space="preserve">den </w:t>
    </w:r>
    <w:r>
      <w:rPr>
        <w:rFonts w:ascii="Times New Roman" w:hAnsi="Times New Roman"/>
        <w:sz w:val="24"/>
        <w:szCs w:val="24"/>
        <w:u w:val="single"/>
      </w:rPr>
      <w:t>2</w:t>
    </w:r>
    <w:r w:rsidRPr="00601364">
      <w:rPr>
        <w:rFonts w:ascii="Times New Roman" w:hAnsi="Times New Roman"/>
        <w:sz w:val="24"/>
        <w:szCs w:val="24"/>
        <w:u w:val="single"/>
      </w:rPr>
      <w:t xml:space="preserve">. </w:t>
    </w:r>
    <w:r>
      <w:rPr>
        <w:rFonts w:ascii="Times New Roman" w:hAnsi="Times New Roman"/>
        <w:sz w:val="24"/>
        <w:szCs w:val="24"/>
        <w:u w:val="single"/>
      </w:rPr>
      <w:t>juni</w:t>
    </w:r>
    <w:r w:rsidRPr="00601364">
      <w:rPr>
        <w:rFonts w:ascii="Times New Roman" w:hAnsi="Times New Roman"/>
        <w:sz w:val="24"/>
        <w:szCs w:val="24"/>
        <w:u w:val="single"/>
      </w:rPr>
      <w:t xml:space="preserve"> 201</w:t>
    </w:r>
    <w:r>
      <w:rPr>
        <w:rFonts w:ascii="Times New Roman" w:hAnsi="Times New Roman"/>
        <w:sz w:val="24"/>
        <w:szCs w:val="24"/>
        <w:u w:val="single"/>
      </w:rPr>
      <w:t>5</w:t>
    </w:r>
  </w:p>
  <w:p w:rsidR="00356122" w:rsidRDefault="00356122">
    <w:pPr>
      <w:pStyle w:val="Sidehoved"/>
      <w:jc w:val="center"/>
      <w:rPr>
        <w:sz w:val="24"/>
        <w:szCs w:val="24"/>
        <w:u w:val="single"/>
      </w:rPr>
    </w:pPr>
  </w:p>
  <w:p w:rsidR="00356122" w:rsidRDefault="00356122">
    <w:pPr>
      <w:pStyle w:val="Sidehoved"/>
      <w:jc w:val="center"/>
      <w:rPr>
        <w:sz w:val="24"/>
        <w:szCs w:val="24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77E85"/>
    <w:multiLevelType w:val="multilevel"/>
    <w:tmpl w:val="20CA5AC8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cs="Times New Roman" w:hint="default"/>
        <w:b/>
      </w:rPr>
    </w:lvl>
    <w:lvl w:ilvl="1">
      <w:start w:val="7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1">
    <w:nsid w:val="0B031D56"/>
    <w:multiLevelType w:val="multilevel"/>
    <w:tmpl w:val="433CB72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>
    <w:nsid w:val="0C8A2AE3"/>
    <w:multiLevelType w:val="hybridMultilevel"/>
    <w:tmpl w:val="41188BFE"/>
    <w:lvl w:ilvl="0" w:tplc="E690B098">
      <w:start w:val="1"/>
      <w:numFmt w:val="lowerLetter"/>
      <w:lvlText w:val="%1)"/>
      <w:lvlJc w:val="left"/>
      <w:pPr>
        <w:ind w:left="1665" w:hanging="36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3825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985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  <w:rPr>
        <w:rFonts w:cs="Times New Roman"/>
      </w:rPr>
    </w:lvl>
  </w:abstractNum>
  <w:abstractNum w:abstractNumId="3">
    <w:nsid w:val="0E312CB2"/>
    <w:multiLevelType w:val="multilevel"/>
    <w:tmpl w:val="AB64C9E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>
    <w:nsid w:val="11D26376"/>
    <w:multiLevelType w:val="multilevel"/>
    <w:tmpl w:val="FE6AD28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5">
    <w:nsid w:val="128816EB"/>
    <w:multiLevelType w:val="multilevel"/>
    <w:tmpl w:val="B8BA2F5C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6">
    <w:nsid w:val="1293323F"/>
    <w:multiLevelType w:val="multilevel"/>
    <w:tmpl w:val="D2B608F0"/>
    <w:lvl w:ilvl="0">
      <w:start w:val="1"/>
      <w:numFmt w:val="decimal"/>
      <w:lvlText w:val="%1"/>
      <w:lvlJc w:val="left"/>
      <w:pPr>
        <w:ind w:left="1305" w:hanging="1305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ascii="Times New Roman" w:eastAsia="Times New Roman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7">
    <w:nsid w:val="18B105B0"/>
    <w:multiLevelType w:val="multilevel"/>
    <w:tmpl w:val="F4B0B4DE"/>
    <w:lvl w:ilvl="0">
      <w:start w:val="1"/>
      <w:numFmt w:val="decimal"/>
      <w:lvlText w:val="%1"/>
      <w:lvlJc w:val="left"/>
      <w:pPr>
        <w:ind w:left="1305" w:hanging="1305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ascii="Times New Roman" w:eastAsia="Times New Roman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8">
    <w:nsid w:val="1E474B01"/>
    <w:multiLevelType w:val="multilevel"/>
    <w:tmpl w:val="320C536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9">
    <w:nsid w:val="1EA83B53"/>
    <w:multiLevelType w:val="multilevel"/>
    <w:tmpl w:val="4BE067AE"/>
    <w:lvl w:ilvl="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10">
    <w:nsid w:val="1F86139A"/>
    <w:multiLevelType w:val="multilevel"/>
    <w:tmpl w:val="49F0F0B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>
    <w:nsid w:val="23856396"/>
    <w:multiLevelType w:val="multilevel"/>
    <w:tmpl w:val="98685E04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1">
      <w:start w:val="7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>
    <w:nsid w:val="249659F7"/>
    <w:multiLevelType w:val="multilevel"/>
    <w:tmpl w:val="524A525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9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">
    <w:nsid w:val="2A4C6EC6"/>
    <w:multiLevelType w:val="multilevel"/>
    <w:tmpl w:val="609A7950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4">
    <w:nsid w:val="2A732E30"/>
    <w:multiLevelType w:val="multilevel"/>
    <w:tmpl w:val="5934AA6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15">
    <w:nsid w:val="2BD30575"/>
    <w:multiLevelType w:val="multilevel"/>
    <w:tmpl w:val="FE5A7130"/>
    <w:lvl w:ilvl="0">
      <w:start w:val="1"/>
      <w:numFmt w:val="decimal"/>
      <w:lvlText w:val="%1"/>
      <w:lvlJc w:val="left"/>
      <w:pPr>
        <w:ind w:left="1305" w:hanging="13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6">
    <w:nsid w:val="2EAA77C5"/>
    <w:multiLevelType w:val="hybridMultilevel"/>
    <w:tmpl w:val="4546100A"/>
    <w:lvl w:ilvl="0" w:tplc="425E8CDC">
      <w:start w:val="1"/>
      <w:numFmt w:val="upperRoman"/>
      <w:lvlText w:val="%1&gt;"/>
      <w:lvlJc w:val="left"/>
      <w:pPr>
        <w:ind w:left="2024" w:hanging="72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2384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3104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3824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4544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5264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984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6704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7424" w:hanging="180"/>
      </w:pPr>
      <w:rPr>
        <w:rFonts w:cs="Times New Roman"/>
      </w:rPr>
    </w:lvl>
  </w:abstractNum>
  <w:abstractNum w:abstractNumId="17">
    <w:nsid w:val="304A378A"/>
    <w:multiLevelType w:val="multilevel"/>
    <w:tmpl w:val="E612F53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9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8">
    <w:nsid w:val="3A3F35A8"/>
    <w:multiLevelType w:val="hybridMultilevel"/>
    <w:tmpl w:val="8CFC19B0"/>
    <w:lvl w:ilvl="0" w:tplc="4C82A006">
      <w:start w:val="1"/>
      <w:numFmt w:val="decimal"/>
      <w:lvlText w:val="%1."/>
      <w:lvlJc w:val="left"/>
      <w:pPr>
        <w:ind w:left="1665" w:hanging="36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3825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985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  <w:rPr>
        <w:rFonts w:cs="Times New Roman"/>
      </w:rPr>
    </w:lvl>
  </w:abstractNum>
  <w:abstractNum w:abstractNumId="19">
    <w:nsid w:val="3B515059"/>
    <w:multiLevelType w:val="hybridMultilevel"/>
    <w:tmpl w:val="D6BA3A4A"/>
    <w:lvl w:ilvl="0" w:tplc="040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3FDE68F9"/>
    <w:multiLevelType w:val="multilevel"/>
    <w:tmpl w:val="EECA65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1">
    <w:nsid w:val="43695105"/>
    <w:multiLevelType w:val="hybridMultilevel"/>
    <w:tmpl w:val="FA0E9952"/>
    <w:lvl w:ilvl="0" w:tplc="1F14A34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E615D6"/>
    <w:multiLevelType w:val="hybridMultilevel"/>
    <w:tmpl w:val="4454B6A6"/>
    <w:lvl w:ilvl="0" w:tplc="065A2880">
      <w:start w:val="1"/>
      <w:numFmt w:val="upperRoman"/>
      <w:lvlText w:val="%1&gt;"/>
      <w:lvlJc w:val="left"/>
      <w:pPr>
        <w:ind w:left="2025" w:hanging="72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3825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985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  <w:rPr>
        <w:rFonts w:cs="Times New Roman"/>
      </w:rPr>
    </w:lvl>
  </w:abstractNum>
  <w:abstractNum w:abstractNumId="23">
    <w:nsid w:val="4B5007DE"/>
    <w:multiLevelType w:val="multilevel"/>
    <w:tmpl w:val="DAD02116"/>
    <w:lvl w:ilvl="0">
      <w:start w:val="1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">
    <w:nsid w:val="507D11F2"/>
    <w:multiLevelType w:val="multilevel"/>
    <w:tmpl w:val="52980B78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5">
    <w:nsid w:val="52C21C9C"/>
    <w:multiLevelType w:val="multilevel"/>
    <w:tmpl w:val="72A47C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>
    <w:nsid w:val="59880FB0"/>
    <w:multiLevelType w:val="multilevel"/>
    <w:tmpl w:val="F0CC53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27">
    <w:nsid w:val="5CC40F32"/>
    <w:multiLevelType w:val="hybridMultilevel"/>
    <w:tmpl w:val="5078855C"/>
    <w:lvl w:ilvl="0" w:tplc="D144D0A8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B008AF"/>
    <w:multiLevelType w:val="multilevel"/>
    <w:tmpl w:val="817AC3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29">
    <w:nsid w:val="623309C1"/>
    <w:multiLevelType w:val="multilevel"/>
    <w:tmpl w:val="D96459D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30">
    <w:nsid w:val="64D20E2C"/>
    <w:multiLevelType w:val="multilevel"/>
    <w:tmpl w:val="C9F8CD9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31">
    <w:nsid w:val="66935920"/>
    <w:multiLevelType w:val="multilevel"/>
    <w:tmpl w:val="C1F6A33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2">
    <w:nsid w:val="67B83B98"/>
    <w:multiLevelType w:val="multilevel"/>
    <w:tmpl w:val="2F727AD4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33">
    <w:nsid w:val="6ABE594E"/>
    <w:multiLevelType w:val="multilevel"/>
    <w:tmpl w:val="9D844DB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34">
    <w:nsid w:val="6B9B5F99"/>
    <w:multiLevelType w:val="multilevel"/>
    <w:tmpl w:val="56989CDE"/>
    <w:lvl w:ilvl="0">
      <w:start w:val="1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cs="Times New Roman" w:hint="default"/>
        <w:b/>
      </w:rPr>
    </w:lvl>
    <w:lvl w:ilvl="1">
      <w:start w:val="3"/>
      <w:numFmt w:val="decimal"/>
      <w:lvlText w:val="%1.%2"/>
      <w:lvlJc w:val="left"/>
      <w:pPr>
        <w:tabs>
          <w:tab w:val="num" w:pos="945"/>
        </w:tabs>
        <w:ind w:left="945" w:hanging="945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945"/>
        </w:tabs>
        <w:ind w:left="945" w:hanging="945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945"/>
        </w:tabs>
        <w:ind w:left="945" w:hanging="945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</w:rPr>
    </w:lvl>
  </w:abstractNum>
  <w:abstractNum w:abstractNumId="35">
    <w:nsid w:val="6BFF6BB5"/>
    <w:multiLevelType w:val="hybridMultilevel"/>
    <w:tmpl w:val="7DE40D5A"/>
    <w:lvl w:ilvl="0" w:tplc="0406000F">
      <w:start w:val="1"/>
      <w:numFmt w:val="decimal"/>
      <w:lvlText w:val="%1."/>
      <w:lvlJc w:val="left"/>
      <w:pPr>
        <w:tabs>
          <w:tab w:val="num" w:pos="2025"/>
        </w:tabs>
        <w:ind w:left="2025" w:hanging="360"/>
      </w:pPr>
      <w:rPr>
        <w:rFonts w:cs="Times New Roman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2745"/>
        </w:tabs>
        <w:ind w:left="2745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tabs>
          <w:tab w:val="num" w:pos="3465"/>
        </w:tabs>
        <w:ind w:left="3465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tabs>
          <w:tab w:val="num" w:pos="4185"/>
        </w:tabs>
        <w:ind w:left="4185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tabs>
          <w:tab w:val="num" w:pos="4905"/>
        </w:tabs>
        <w:ind w:left="4905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tabs>
          <w:tab w:val="num" w:pos="5625"/>
        </w:tabs>
        <w:ind w:left="5625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tabs>
          <w:tab w:val="num" w:pos="6345"/>
        </w:tabs>
        <w:ind w:left="6345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tabs>
          <w:tab w:val="num" w:pos="7065"/>
        </w:tabs>
        <w:ind w:left="7065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tabs>
          <w:tab w:val="num" w:pos="7785"/>
        </w:tabs>
        <w:ind w:left="7785" w:hanging="180"/>
      </w:pPr>
      <w:rPr>
        <w:rFonts w:cs="Times New Roman"/>
      </w:rPr>
    </w:lvl>
  </w:abstractNum>
  <w:abstractNum w:abstractNumId="36">
    <w:nsid w:val="7903345A"/>
    <w:multiLevelType w:val="multilevel"/>
    <w:tmpl w:val="4E0C8E5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37">
    <w:nsid w:val="7DB8464D"/>
    <w:multiLevelType w:val="multilevel"/>
    <w:tmpl w:val="832A6BEA"/>
    <w:lvl w:ilvl="0">
      <w:start w:val="3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num w:numId="1">
    <w:abstractNumId w:val="6"/>
  </w:num>
  <w:num w:numId="2">
    <w:abstractNumId w:val="0"/>
  </w:num>
  <w:num w:numId="3">
    <w:abstractNumId w:val="37"/>
  </w:num>
  <w:num w:numId="4">
    <w:abstractNumId w:val="20"/>
  </w:num>
  <w:num w:numId="5">
    <w:abstractNumId w:val="36"/>
  </w:num>
  <w:num w:numId="6">
    <w:abstractNumId w:val="33"/>
  </w:num>
  <w:num w:numId="7">
    <w:abstractNumId w:val="35"/>
  </w:num>
  <w:num w:numId="8">
    <w:abstractNumId w:val="7"/>
  </w:num>
  <w:num w:numId="9">
    <w:abstractNumId w:val="14"/>
  </w:num>
  <w:num w:numId="10">
    <w:abstractNumId w:val="28"/>
  </w:num>
  <w:num w:numId="11">
    <w:abstractNumId w:val="30"/>
  </w:num>
  <w:num w:numId="12">
    <w:abstractNumId w:val="29"/>
  </w:num>
  <w:num w:numId="13">
    <w:abstractNumId w:val="4"/>
  </w:num>
  <w:num w:numId="14">
    <w:abstractNumId w:val="9"/>
  </w:num>
  <w:num w:numId="15">
    <w:abstractNumId w:val="34"/>
  </w:num>
  <w:num w:numId="16">
    <w:abstractNumId w:val="26"/>
  </w:num>
  <w:num w:numId="17">
    <w:abstractNumId w:val="1"/>
  </w:num>
  <w:num w:numId="18">
    <w:abstractNumId w:val="31"/>
  </w:num>
  <w:num w:numId="19">
    <w:abstractNumId w:val="8"/>
  </w:num>
  <w:num w:numId="20">
    <w:abstractNumId w:val="18"/>
  </w:num>
  <w:num w:numId="21">
    <w:abstractNumId w:val="22"/>
  </w:num>
  <w:num w:numId="22">
    <w:abstractNumId w:val="10"/>
  </w:num>
  <w:num w:numId="23">
    <w:abstractNumId w:val="23"/>
  </w:num>
  <w:num w:numId="24">
    <w:abstractNumId w:val="19"/>
  </w:num>
  <w:num w:numId="25">
    <w:abstractNumId w:val="24"/>
  </w:num>
  <w:num w:numId="26">
    <w:abstractNumId w:val="5"/>
  </w:num>
  <w:num w:numId="27">
    <w:abstractNumId w:val="17"/>
  </w:num>
  <w:num w:numId="28">
    <w:abstractNumId w:val="12"/>
  </w:num>
  <w:num w:numId="29">
    <w:abstractNumId w:val="3"/>
  </w:num>
  <w:num w:numId="30">
    <w:abstractNumId w:val="11"/>
  </w:num>
  <w:num w:numId="31">
    <w:abstractNumId w:val="32"/>
  </w:num>
  <w:num w:numId="32">
    <w:abstractNumId w:val="15"/>
  </w:num>
  <w:num w:numId="33">
    <w:abstractNumId w:val="2"/>
  </w:num>
  <w:num w:numId="34">
    <w:abstractNumId w:val="13"/>
  </w:num>
  <w:num w:numId="35">
    <w:abstractNumId w:val="27"/>
  </w:num>
  <w:num w:numId="36">
    <w:abstractNumId w:val="16"/>
  </w:num>
  <w:num w:numId="37">
    <w:abstractNumId w:val="21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130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E34"/>
    <w:rsid w:val="000058CE"/>
    <w:rsid w:val="00006004"/>
    <w:rsid w:val="000060A1"/>
    <w:rsid w:val="00006BEE"/>
    <w:rsid w:val="0001089C"/>
    <w:rsid w:val="0001759F"/>
    <w:rsid w:val="00017F08"/>
    <w:rsid w:val="00025177"/>
    <w:rsid w:val="00032F1E"/>
    <w:rsid w:val="00035EA3"/>
    <w:rsid w:val="00042339"/>
    <w:rsid w:val="0005051C"/>
    <w:rsid w:val="00055D65"/>
    <w:rsid w:val="000747FB"/>
    <w:rsid w:val="00082F61"/>
    <w:rsid w:val="000925C9"/>
    <w:rsid w:val="00093458"/>
    <w:rsid w:val="0009427F"/>
    <w:rsid w:val="00094759"/>
    <w:rsid w:val="0009643F"/>
    <w:rsid w:val="000A43E5"/>
    <w:rsid w:val="000C3243"/>
    <w:rsid w:val="000C44D9"/>
    <w:rsid w:val="000C6774"/>
    <w:rsid w:val="000D13AE"/>
    <w:rsid w:val="000E618F"/>
    <w:rsid w:val="000F62F1"/>
    <w:rsid w:val="000F695A"/>
    <w:rsid w:val="000F6F41"/>
    <w:rsid w:val="0010276A"/>
    <w:rsid w:val="00110064"/>
    <w:rsid w:val="00113206"/>
    <w:rsid w:val="00114AE7"/>
    <w:rsid w:val="00116C31"/>
    <w:rsid w:val="00117913"/>
    <w:rsid w:val="00125009"/>
    <w:rsid w:val="001428AA"/>
    <w:rsid w:val="00153D66"/>
    <w:rsid w:val="00153D74"/>
    <w:rsid w:val="00156122"/>
    <w:rsid w:val="0018640B"/>
    <w:rsid w:val="00187075"/>
    <w:rsid w:val="001924AD"/>
    <w:rsid w:val="00194D31"/>
    <w:rsid w:val="001C3FF6"/>
    <w:rsid w:val="001C5149"/>
    <w:rsid w:val="001C68B6"/>
    <w:rsid w:val="001D4D96"/>
    <w:rsid w:val="001D7DE0"/>
    <w:rsid w:val="001E2E24"/>
    <w:rsid w:val="001E5C5F"/>
    <w:rsid w:val="001E6526"/>
    <w:rsid w:val="00202828"/>
    <w:rsid w:val="00207129"/>
    <w:rsid w:val="00213046"/>
    <w:rsid w:val="00213FBD"/>
    <w:rsid w:val="002176A2"/>
    <w:rsid w:val="00217DFA"/>
    <w:rsid w:val="00231187"/>
    <w:rsid w:val="002319E0"/>
    <w:rsid w:val="00232B1F"/>
    <w:rsid w:val="00234C34"/>
    <w:rsid w:val="002379CD"/>
    <w:rsid w:val="002420A4"/>
    <w:rsid w:val="00251064"/>
    <w:rsid w:val="00254BA0"/>
    <w:rsid w:val="00266658"/>
    <w:rsid w:val="00281014"/>
    <w:rsid w:val="00286731"/>
    <w:rsid w:val="00286950"/>
    <w:rsid w:val="002878FB"/>
    <w:rsid w:val="00291A4C"/>
    <w:rsid w:val="00291BA2"/>
    <w:rsid w:val="00293042"/>
    <w:rsid w:val="002967B0"/>
    <w:rsid w:val="002B43D1"/>
    <w:rsid w:val="002C0396"/>
    <w:rsid w:val="002C5396"/>
    <w:rsid w:val="002D0FCE"/>
    <w:rsid w:val="002D20C3"/>
    <w:rsid w:val="002D602D"/>
    <w:rsid w:val="002D7E85"/>
    <w:rsid w:val="002F444F"/>
    <w:rsid w:val="00313C2C"/>
    <w:rsid w:val="003159D6"/>
    <w:rsid w:val="003233CE"/>
    <w:rsid w:val="00324711"/>
    <w:rsid w:val="003251EB"/>
    <w:rsid w:val="00334B82"/>
    <w:rsid w:val="00337A75"/>
    <w:rsid w:val="003436D2"/>
    <w:rsid w:val="00345DD4"/>
    <w:rsid w:val="00347C86"/>
    <w:rsid w:val="0035516A"/>
    <w:rsid w:val="00356122"/>
    <w:rsid w:val="003572B6"/>
    <w:rsid w:val="0036217F"/>
    <w:rsid w:val="00365671"/>
    <w:rsid w:val="00370A63"/>
    <w:rsid w:val="00373B4D"/>
    <w:rsid w:val="00380430"/>
    <w:rsid w:val="003826B6"/>
    <w:rsid w:val="003A697C"/>
    <w:rsid w:val="003B0C54"/>
    <w:rsid w:val="003D29C1"/>
    <w:rsid w:val="003D6C7C"/>
    <w:rsid w:val="003E004A"/>
    <w:rsid w:val="003E18E0"/>
    <w:rsid w:val="003E4D67"/>
    <w:rsid w:val="003E5AEA"/>
    <w:rsid w:val="003F0717"/>
    <w:rsid w:val="003F0905"/>
    <w:rsid w:val="003F112D"/>
    <w:rsid w:val="003F30A9"/>
    <w:rsid w:val="00404EAD"/>
    <w:rsid w:val="0041043F"/>
    <w:rsid w:val="0041528E"/>
    <w:rsid w:val="004230B4"/>
    <w:rsid w:val="004263B2"/>
    <w:rsid w:val="00427AE4"/>
    <w:rsid w:val="00431B3D"/>
    <w:rsid w:val="00434B7F"/>
    <w:rsid w:val="00437FEF"/>
    <w:rsid w:val="00440907"/>
    <w:rsid w:val="00441F3F"/>
    <w:rsid w:val="00446517"/>
    <w:rsid w:val="00450EFA"/>
    <w:rsid w:val="00455154"/>
    <w:rsid w:val="004638E7"/>
    <w:rsid w:val="00471A06"/>
    <w:rsid w:val="0047678F"/>
    <w:rsid w:val="00480ACA"/>
    <w:rsid w:val="00480CED"/>
    <w:rsid w:val="0048499F"/>
    <w:rsid w:val="00484A1B"/>
    <w:rsid w:val="004872C4"/>
    <w:rsid w:val="00487C99"/>
    <w:rsid w:val="00487D00"/>
    <w:rsid w:val="00494672"/>
    <w:rsid w:val="004A19D8"/>
    <w:rsid w:val="004A72FB"/>
    <w:rsid w:val="004A7E9F"/>
    <w:rsid w:val="004B5D9C"/>
    <w:rsid w:val="004C5604"/>
    <w:rsid w:val="004E57C5"/>
    <w:rsid w:val="004F5C00"/>
    <w:rsid w:val="00525B87"/>
    <w:rsid w:val="005373DB"/>
    <w:rsid w:val="0054067A"/>
    <w:rsid w:val="00546796"/>
    <w:rsid w:val="00546987"/>
    <w:rsid w:val="00554CC9"/>
    <w:rsid w:val="0055637F"/>
    <w:rsid w:val="005718EA"/>
    <w:rsid w:val="005748F4"/>
    <w:rsid w:val="00577BB7"/>
    <w:rsid w:val="00580623"/>
    <w:rsid w:val="005935A3"/>
    <w:rsid w:val="005935BB"/>
    <w:rsid w:val="00596525"/>
    <w:rsid w:val="005A18FE"/>
    <w:rsid w:val="005A4712"/>
    <w:rsid w:val="005B1B93"/>
    <w:rsid w:val="005B4DF9"/>
    <w:rsid w:val="005C16A5"/>
    <w:rsid w:val="005C2990"/>
    <w:rsid w:val="005C6258"/>
    <w:rsid w:val="005C75D5"/>
    <w:rsid w:val="005E1934"/>
    <w:rsid w:val="005E657F"/>
    <w:rsid w:val="005F2E5D"/>
    <w:rsid w:val="005F7FA5"/>
    <w:rsid w:val="00601364"/>
    <w:rsid w:val="006014DD"/>
    <w:rsid w:val="00616635"/>
    <w:rsid w:val="006221DC"/>
    <w:rsid w:val="00623E0A"/>
    <w:rsid w:val="006243AF"/>
    <w:rsid w:val="00627E39"/>
    <w:rsid w:val="00633059"/>
    <w:rsid w:val="00634AE8"/>
    <w:rsid w:val="006452C3"/>
    <w:rsid w:val="006523E5"/>
    <w:rsid w:val="00656963"/>
    <w:rsid w:val="00675773"/>
    <w:rsid w:val="00677A23"/>
    <w:rsid w:val="00691065"/>
    <w:rsid w:val="00694E52"/>
    <w:rsid w:val="00695A89"/>
    <w:rsid w:val="006960F1"/>
    <w:rsid w:val="006A22B5"/>
    <w:rsid w:val="006A3CA4"/>
    <w:rsid w:val="006A6244"/>
    <w:rsid w:val="006A6436"/>
    <w:rsid w:val="006B19A5"/>
    <w:rsid w:val="006B3A03"/>
    <w:rsid w:val="006D7CE9"/>
    <w:rsid w:val="006E0551"/>
    <w:rsid w:val="006F0ADB"/>
    <w:rsid w:val="006F48C8"/>
    <w:rsid w:val="00712427"/>
    <w:rsid w:val="007229C6"/>
    <w:rsid w:val="00730480"/>
    <w:rsid w:val="00753B0D"/>
    <w:rsid w:val="00755306"/>
    <w:rsid w:val="00762210"/>
    <w:rsid w:val="00763BDF"/>
    <w:rsid w:val="00766016"/>
    <w:rsid w:val="007668CA"/>
    <w:rsid w:val="0077198F"/>
    <w:rsid w:val="00790E98"/>
    <w:rsid w:val="00794073"/>
    <w:rsid w:val="00794A07"/>
    <w:rsid w:val="007A2F61"/>
    <w:rsid w:val="007B2D30"/>
    <w:rsid w:val="007B37F6"/>
    <w:rsid w:val="007C5F8C"/>
    <w:rsid w:val="007C7634"/>
    <w:rsid w:val="007D2B72"/>
    <w:rsid w:val="007D7500"/>
    <w:rsid w:val="007F2091"/>
    <w:rsid w:val="007F771F"/>
    <w:rsid w:val="007F7C4E"/>
    <w:rsid w:val="00816944"/>
    <w:rsid w:val="00820336"/>
    <w:rsid w:val="00832662"/>
    <w:rsid w:val="00833304"/>
    <w:rsid w:val="00833EEF"/>
    <w:rsid w:val="00840204"/>
    <w:rsid w:val="0084219C"/>
    <w:rsid w:val="00844F32"/>
    <w:rsid w:val="00850373"/>
    <w:rsid w:val="00851E21"/>
    <w:rsid w:val="00853DF6"/>
    <w:rsid w:val="00857C71"/>
    <w:rsid w:val="00860C4D"/>
    <w:rsid w:val="0086339A"/>
    <w:rsid w:val="00866EF8"/>
    <w:rsid w:val="00871985"/>
    <w:rsid w:val="00886856"/>
    <w:rsid w:val="008903EA"/>
    <w:rsid w:val="00892F04"/>
    <w:rsid w:val="008B056F"/>
    <w:rsid w:val="008C172D"/>
    <w:rsid w:val="008C2FFD"/>
    <w:rsid w:val="008D58B1"/>
    <w:rsid w:val="008D7964"/>
    <w:rsid w:val="008E50A5"/>
    <w:rsid w:val="008F14A0"/>
    <w:rsid w:val="008F17D1"/>
    <w:rsid w:val="008F6097"/>
    <w:rsid w:val="009051BF"/>
    <w:rsid w:val="00910923"/>
    <w:rsid w:val="00911280"/>
    <w:rsid w:val="00934045"/>
    <w:rsid w:val="00937781"/>
    <w:rsid w:val="00937AD0"/>
    <w:rsid w:val="00961167"/>
    <w:rsid w:val="009625C3"/>
    <w:rsid w:val="00964DB8"/>
    <w:rsid w:val="009749BC"/>
    <w:rsid w:val="00987193"/>
    <w:rsid w:val="00997E01"/>
    <w:rsid w:val="00997EE3"/>
    <w:rsid w:val="009B5C7B"/>
    <w:rsid w:val="009F1E10"/>
    <w:rsid w:val="009F5D27"/>
    <w:rsid w:val="009F7ABB"/>
    <w:rsid w:val="00A13BAD"/>
    <w:rsid w:val="00A14610"/>
    <w:rsid w:val="00A15F08"/>
    <w:rsid w:val="00A23785"/>
    <w:rsid w:val="00A307F3"/>
    <w:rsid w:val="00A30D98"/>
    <w:rsid w:val="00A3493A"/>
    <w:rsid w:val="00A364AF"/>
    <w:rsid w:val="00A415D6"/>
    <w:rsid w:val="00A453E3"/>
    <w:rsid w:val="00A560CA"/>
    <w:rsid w:val="00A563A4"/>
    <w:rsid w:val="00A60A66"/>
    <w:rsid w:val="00A704E6"/>
    <w:rsid w:val="00A76D85"/>
    <w:rsid w:val="00A953DA"/>
    <w:rsid w:val="00AA1225"/>
    <w:rsid w:val="00AA4F56"/>
    <w:rsid w:val="00AC47D3"/>
    <w:rsid w:val="00AC5A92"/>
    <w:rsid w:val="00AD303E"/>
    <w:rsid w:val="00AE018E"/>
    <w:rsid w:val="00AE1AC3"/>
    <w:rsid w:val="00AE2158"/>
    <w:rsid w:val="00AE2B35"/>
    <w:rsid w:val="00AE2BA2"/>
    <w:rsid w:val="00AE527B"/>
    <w:rsid w:val="00AF0A88"/>
    <w:rsid w:val="00B00ED3"/>
    <w:rsid w:val="00B11F94"/>
    <w:rsid w:val="00B208F3"/>
    <w:rsid w:val="00B20B74"/>
    <w:rsid w:val="00B22547"/>
    <w:rsid w:val="00B37611"/>
    <w:rsid w:val="00B378CC"/>
    <w:rsid w:val="00B42240"/>
    <w:rsid w:val="00B43F1D"/>
    <w:rsid w:val="00B5698C"/>
    <w:rsid w:val="00B62018"/>
    <w:rsid w:val="00B83896"/>
    <w:rsid w:val="00B91D13"/>
    <w:rsid w:val="00B944A1"/>
    <w:rsid w:val="00BA110B"/>
    <w:rsid w:val="00BA25CB"/>
    <w:rsid w:val="00BA2E95"/>
    <w:rsid w:val="00BA35F9"/>
    <w:rsid w:val="00BB343F"/>
    <w:rsid w:val="00BB75C5"/>
    <w:rsid w:val="00BC4A21"/>
    <w:rsid w:val="00BD3106"/>
    <w:rsid w:val="00BD4449"/>
    <w:rsid w:val="00BD6E51"/>
    <w:rsid w:val="00BE3171"/>
    <w:rsid w:val="00BE5947"/>
    <w:rsid w:val="00BF1C09"/>
    <w:rsid w:val="00BF2E09"/>
    <w:rsid w:val="00BF3210"/>
    <w:rsid w:val="00BF37B4"/>
    <w:rsid w:val="00C11106"/>
    <w:rsid w:val="00C14470"/>
    <w:rsid w:val="00C24A73"/>
    <w:rsid w:val="00C33DBB"/>
    <w:rsid w:val="00C33FD0"/>
    <w:rsid w:val="00C40189"/>
    <w:rsid w:val="00C45449"/>
    <w:rsid w:val="00C64CC2"/>
    <w:rsid w:val="00C705DE"/>
    <w:rsid w:val="00C775FC"/>
    <w:rsid w:val="00C82AD4"/>
    <w:rsid w:val="00C8398A"/>
    <w:rsid w:val="00C91CCE"/>
    <w:rsid w:val="00CA1D3A"/>
    <w:rsid w:val="00CA5FA8"/>
    <w:rsid w:val="00CB0926"/>
    <w:rsid w:val="00CC7672"/>
    <w:rsid w:val="00CD7191"/>
    <w:rsid w:val="00CE19C3"/>
    <w:rsid w:val="00D03967"/>
    <w:rsid w:val="00D17FE6"/>
    <w:rsid w:val="00D21EBF"/>
    <w:rsid w:val="00D23C13"/>
    <w:rsid w:val="00D30108"/>
    <w:rsid w:val="00D33115"/>
    <w:rsid w:val="00D33C1B"/>
    <w:rsid w:val="00D350FD"/>
    <w:rsid w:val="00D46F77"/>
    <w:rsid w:val="00D50DA0"/>
    <w:rsid w:val="00D50EB8"/>
    <w:rsid w:val="00D528DB"/>
    <w:rsid w:val="00D56619"/>
    <w:rsid w:val="00D63038"/>
    <w:rsid w:val="00D6473E"/>
    <w:rsid w:val="00D74D3B"/>
    <w:rsid w:val="00D819AA"/>
    <w:rsid w:val="00D9563F"/>
    <w:rsid w:val="00DA0058"/>
    <w:rsid w:val="00DB2936"/>
    <w:rsid w:val="00DB615D"/>
    <w:rsid w:val="00DC2308"/>
    <w:rsid w:val="00DD2A72"/>
    <w:rsid w:val="00DD3460"/>
    <w:rsid w:val="00DE6827"/>
    <w:rsid w:val="00DF23FA"/>
    <w:rsid w:val="00DF59AF"/>
    <w:rsid w:val="00E04A1D"/>
    <w:rsid w:val="00E1096E"/>
    <w:rsid w:val="00E132A6"/>
    <w:rsid w:val="00E1558B"/>
    <w:rsid w:val="00E30475"/>
    <w:rsid w:val="00E31849"/>
    <w:rsid w:val="00E45F66"/>
    <w:rsid w:val="00E51D1B"/>
    <w:rsid w:val="00E62E4C"/>
    <w:rsid w:val="00E76470"/>
    <w:rsid w:val="00E87EB5"/>
    <w:rsid w:val="00EA653C"/>
    <w:rsid w:val="00EB3975"/>
    <w:rsid w:val="00EB4B47"/>
    <w:rsid w:val="00EB6442"/>
    <w:rsid w:val="00EB6E02"/>
    <w:rsid w:val="00ED3900"/>
    <w:rsid w:val="00ED69C9"/>
    <w:rsid w:val="00EE2454"/>
    <w:rsid w:val="00EE4231"/>
    <w:rsid w:val="00EE4B37"/>
    <w:rsid w:val="00EF105D"/>
    <w:rsid w:val="00EF7585"/>
    <w:rsid w:val="00F047BE"/>
    <w:rsid w:val="00F06E0F"/>
    <w:rsid w:val="00F13DDC"/>
    <w:rsid w:val="00F20A44"/>
    <w:rsid w:val="00F26613"/>
    <w:rsid w:val="00F277A4"/>
    <w:rsid w:val="00F31D76"/>
    <w:rsid w:val="00F32C2B"/>
    <w:rsid w:val="00F35EC9"/>
    <w:rsid w:val="00F41E34"/>
    <w:rsid w:val="00F459EC"/>
    <w:rsid w:val="00F5723F"/>
    <w:rsid w:val="00F57D47"/>
    <w:rsid w:val="00F635D1"/>
    <w:rsid w:val="00F63611"/>
    <w:rsid w:val="00F6526B"/>
    <w:rsid w:val="00F734FA"/>
    <w:rsid w:val="00F81837"/>
    <w:rsid w:val="00F84676"/>
    <w:rsid w:val="00F967BD"/>
    <w:rsid w:val="00FB2BFB"/>
    <w:rsid w:val="00FC5228"/>
    <w:rsid w:val="00FD31E6"/>
    <w:rsid w:val="00FE16CA"/>
    <w:rsid w:val="00FE316B"/>
    <w:rsid w:val="00FE323B"/>
    <w:rsid w:val="00FE6514"/>
    <w:rsid w:val="00FF2AB1"/>
    <w:rsid w:val="00FF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  <w15:docId w15:val="{00758B66-6CDD-4919-9344-FA30D4A9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896"/>
    <w:pPr>
      <w:spacing w:after="200" w:line="276" w:lineRule="auto"/>
    </w:pPr>
    <w:rPr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83896"/>
    <w:pPr>
      <w:keepNext/>
      <w:outlineLvl w:val="0"/>
    </w:pPr>
    <w:rPr>
      <w:b/>
      <w:bCs/>
      <w:u w:val="single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B83896"/>
    <w:pPr>
      <w:keepNext/>
      <w:outlineLvl w:val="1"/>
    </w:pPr>
    <w:rPr>
      <w:rFonts w:ascii="Times New Roman" w:hAnsi="Times New Roman"/>
      <w:b/>
      <w:sz w:val="24"/>
      <w:szCs w:val="40"/>
    </w:rPr>
  </w:style>
  <w:style w:type="paragraph" w:styleId="Overskrift3">
    <w:name w:val="heading 3"/>
    <w:basedOn w:val="Normal"/>
    <w:next w:val="Normal"/>
    <w:link w:val="Overskrift3Tegn1"/>
    <w:autoRedefine/>
    <w:uiPriority w:val="99"/>
    <w:qFormat/>
    <w:rsid w:val="00B83896"/>
    <w:pPr>
      <w:keepNext/>
      <w:widowControl w:val="0"/>
      <w:spacing w:before="240" w:after="60" w:line="240" w:lineRule="auto"/>
      <w:outlineLvl w:val="2"/>
    </w:pPr>
    <w:rPr>
      <w:rFonts w:ascii="Verdana" w:eastAsia="Times New Roman" w:hAnsi="Verdana" w:cs="Arial"/>
      <w:b/>
      <w:bCs/>
      <w:noProof/>
      <w:color w:val="000000"/>
      <w:szCs w:val="26"/>
      <w:lang w:eastAsia="da-DK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B83896"/>
    <w:pPr>
      <w:keepNext/>
      <w:outlineLvl w:val="3"/>
    </w:pPr>
    <w:rPr>
      <w:rFonts w:ascii="Times New Roman" w:hAnsi="Times New Roman"/>
      <w:b/>
      <w:sz w:val="32"/>
      <w:szCs w:val="32"/>
    </w:rPr>
  </w:style>
  <w:style w:type="paragraph" w:styleId="Overskrift9">
    <w:name w:val="heading 9"/>
    <w:basedOn w:val="Normal"/>
    <w:next w:val="Normal"/>
    <w:link w:val="Overskrift9Tegn1"/>
    <w:uiPriority w:val="99"/>
    <w:qFormat/>
    <w:rsid w:val="00B83896"/>
    <w:pPr>
      <w:widowControl w:val="0"/>
      <w:spacing w:before="240" w:after="60" w:line="240" w:lineRule="auto"/>
      <w:outlineLvl w:val="8"/>
    </w:pPr>
    <w:rPr>
      <w:rFonts w:ascii="Arial" w:eastAsia="Times New Roman" w:hAnsi="Arial" w:cs="Arial"/>
      <w:b/>
      <w:noProof/>
      <w:color w:val="00000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9"/>
    <w:locked/>
    <w:rsid w:val="00833304"/>
    <w:rPr>
      <w:rFonts w:ascii="Cambria" w:hAnsi="Cambria" w:cs="Times New Roman"/>
      <w:b/>
      <w:bCs/>
      <w:kern w:val="32"/>
      <w:sz w:val="32"/>
      <w:szCs w:val="32"/>
      <w:lang w:eastAsia="en-US"/>
    </w:rPr>
  </w:style>
  <w:style w:type="character" w:customStyle="1" w:styleId="Overskrift2Tegn">
    <w:name w:val="Overskrift 2 Tegn"/>
    <w:basedOn w:val="Standardskrifttypeiafsnit"/>
    <w:link w:val="Overskrift2"/>
    <w:uiPriority w:val="99"/>
    <w:semiHidden/>
    <w:locked/>
    <w:rsid w:val="00833304"/>
    <w:rPr>
      <w:rFonts w:ascii="Cambria" w:hAnsi="Cambria" w:cs="Times New Roman"/>
      <w:b/>
      <w:bCs/>
      <w:i/>
      <w:iCs/>
      <w:sz w:val="28"/>
      <w:szCs w:val="28"/>
      <w:lang w:eastAsia="en-US"/>
    </w:rPr>
  </w:style>
  <w:style w:type="character" w:customStyle="1" w:styleId="Overskrift3Tegn1">
    <w:name w:val="Overskrift 3 Tegn1"/>
    <w:basedOn w:val="Standardskrifttypeiafsnit"/>
    <w:link w:val="Overskrift3"/>
    <w:uiPriority w:val="99"/>
    <w:semiHidden/>
    <w:locked/>
    <w:rsid w:val="00833304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basedOn w:val="Standardskrifttypeiafsnit"/>
    <w:link w:val="Overskrift4"/>
    <w:uiPriority w:val="99"/>
    <w:locked/>
    <w:rsid w:val="001C3FF6"/>
    <w:rPr>
      <w:rFonts w:ascii="Times New Roman" w:hAnsi="Times New Roman" w:cs="Times New Roman"/>
      <w:b/>
      <w:sz w:val="32"/>
      <w:lang w:eastAsia="en-US"/>
    </w:rPr>
  </w:style>
  <w:style w:type="character" w:customStyle="1" w:styleId="Overskrift9Tegn1">
    <w:name w:val="Overskrift 9 Tegn1"/>
    <w:basedOn w:val="Standardskrifttypeiafsnit"/>
    <w:link w:val="Overskrift9"/>
    <w:uiPriority w:val="99"/>
    <w:semiHidden/>
    <w:locked/>
    <w:rsid w:val="00833304"/>
    <w:rPr>
      <w:rFonts w:ascii="Cambria" w:hAnsi="Cambria" w:cs="Times New Roman"/>
      <w:lang w:eastAsia="en-US"/>
    </w:rPr>
  </w:style>
  <w:style w:type="paragraph" w:styleId="Markeringsbobletekst">
    <w:name w:val="Balloon Text"/>
    <w:basedOn w:val="Normal"/>
    <w:link w:val="MarkeringsbobletekstTegn1"/>
    <w:uiPriority w:val="99"/>
    <w:semiHidden/>
    <w:rsid w:val="00B838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1">
    <w:name w:val="Markeringsbobletekst Tegn1"/>
    <w:basedOn w:val="Standardskrifttypeiafsnit"/>
    <w:link w:val="Markeringsbobletekst"/>
    <w:uiPriority w:val="99"/>
    <w:semiHidden/>
    <w:locked/>
    <w:rsid w:val="00833304"/>
    <w:rPr>
      <w:rFonts w:ascii="Times New Roman" w:hAnsi="Times New Roman" w:cs="Times New Roman"/>
      <w:sz w:val="2"/>
      <w:lang w:eastAsia="en-US"/>
    </w:rPr>
  </w:style>
  <w:style w:type="character" w:customStyle="1" w:styleId="MarkeringsbobletekstTegn">
    <w:name w:val="Markeringsbobletekst Tegn"/>
    <w:uiPriority w:val="99"/>
    <w:semiHidden/>
    <w:rsid w:val="00B83896"/>
    <w:rPr>
      <w:rFonts w:ascii="Tahoma" w:hAnsi="Tahoma"/>
      <w:sz w:val="16"/>
    </w:rPr>
  </w:style>
  <w:style w:type="paragraph" w:styleId="Sidehoved">
    <w:name w:val="header"/>
    <w:basedOn w:val="Normal"/>
    <w:link w:val="SidehovedTegn1"/>
    <w:uiPriority w:val="99"/>
    <w:rsid w:val="00B8389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1">
    <w:name w:val="Sidehoved Tegn1"/>
    <w:basedOn w:val="Standardskrifttypeiafsnit"/>
    <w:link w:val="Sidehoved"/>
    <w:uiPriority w:val="99"/>
    <w:semiHidden/>
    <w:locked/>
    <w:rsid w:val="00833304"/>
    <w:rPr>
      <w:rFonts w:cs="Times New Roman"/>
      <w:lang w:eastAsia="en-US"/>
    </w:rPr>
  </w:style>
  <w:style w:type="character" w:customStyle="1" w:styleId="SidehovedTegn">
    <w:name w:val="Sidehoved Tegn"/>
    <w:basedOn w:val="Standardskrifttypeiafsnit"/>
    <w:uiPriority w:val="99"/>
    <w:rsid w:val="00B83896"/>
    <w:rPr>
      <w:rFonts w:cs="Times New Roman"/>
    </w:rPr>
  </w:style>
  <w:style w:type="paragraph" w:styleId="Sidefod">
    <w:name w:val="footer"/>
    <w:basedOn w:val="Normal"/>
    <w:link w:val="SidefodTegn1"/>
    <w:uiPriority w:val="99"/>
    <w:rsid w:val="00B8389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1">
    <w:name w:val="Sidefod Tegn1"/>
    <w:basedOn w:val="Standardskrifttypeiafsnit"/>
    <w:link w:val="Sidefod"/>
    <w:uiPriority w:val="99"/>
    <w:semiHidden/>
    <w:locked/>
    <w:rsid w:val="00833304"/>
    <w:rPr>
      <w:rFonts w:cs="Times New Roman"/>
      <w:lang w:eastAsia="en-US"/>
    </w:rPr>
  </w:style>
  <w:style w:type="character" w:customStyle="1" w:styleId="SidefodTegn">
    <w:name w:val="Sidefod Tegn"/>
    <w:basedOn w:val="Standardskrifttypeiafsnit"/>
    <w:uiPriority w:val="99"/>
    <w:rsid w:val="00B83896"/>
    <w:rPr>
      <w:rFonts w:cs="Times New Roman"/>
    </w:rPr>
  </w:style>
  <w:style w:type="character" w:customStyle="1" w:styleId="Overskrift3Tegn">
    <w:name w:val="Overskrift 3 Tegn"/>
    <w:uiPriority w:val="99"/>
    <w:rsid w:val="00B83896"/>
    <w:rPr>
      <w:rFonts w:ascii="Verdana" w:hAnsi="Verdana"/>
      <w:b/>
      <w:noProof/>
      <w:color w:val="000000"/>
      <w:sz w:val="26"/>
    </w:rPr>
  </w:style>
  <w:style w:type="character" w:customStyle="1" w:styleId="Overskrift9Tegn">
    <w:name w:val="Overskrift 9 Tegn"/>
    <w:uiPriority w:val="99"/>
    <w:rsid w:val="00B83896"/>
    <w:rPr>
      <w:rFonts w:ascii="Arial" w:hAnsi="Arial"/>
      <w:b/>
      <w:noProof/>
      <w:color w:val="000000"/>
      <w:sz w:val="22"/>
    </w:rPr>
  </w:style>
  <w:style w:type="paragraph" w:styleId="Listeafsnit">
    <w:name w:val="List Paragraph"/>
    <w:basedOn w:val="Normal"/>
    <w:uiPriority w:val="99"/>
    <w:qFormat/>
    <w:rsid w:val="00B83896"/>
    <w:pPr>
      <w:ind w:left="720"/>
      <w:contextualSpacing/>
    </w:pPr>
  </w:style>
  <w:style w:type="paragraph" w:customStyle="1" w:styleId="Default">
    <w:name w:val="Default"/>
    <w:uiPriority w:val="99"/>
    <w:rsid w:val="00B8389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B83896"/>
    <w:pPr>
      <w:ind w:left="2608" w:hanging="2608"/>
    </w:pPr>
    <w:rPr>
      <w:rFonts w:ascii="Times New Roman" w:hAnsi="Times New Roman"/>
      <w:sz w:val="24"/>
      <w:szCs w:val="24"/>
    </w:r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locked/>
    <w:rsid w:val="00833304"/>
    <w:rPr>
      <w:rFonts w:cs="Times New Roman"/>
      <w:lang w:eastAsia="en-US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B83896"/>
    <w:pPr>
      <w:ind w:left="1304"/>
    </w:pPr>
    <w:rPr>
      <w:rFonts w:ascii="Times New Roman" w:hAnsi="Times New Roman"/>
      <w:sz w:val="24"/>
      <w:szCs w:val="28"/>
    </w:r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locked/>
    <w:rsid w:val="00833304"/>
    <w:rPr>
      <w:rFonts w:cs="Times New Roman"/>
      <w:lang w:eastAsia="en-US"/>
    </w:rPr>
  </w:style>
  <w:style w:type="character" w:styleId="Kommentarhenvisning">
    <w:name w:val="annotation reference"/>
    <w:basedOn w:val="Standardskrifttypeiafsnit"/>
    <w:uiPriority w:val="99"/>
    <w:semiHidden/>
    <w:rsid w:val="00B83896"/>
    <w:rPr>
      <w:rFonts w:cs="Times New Roman"/>
      <w:sz w:val="16"/>
    </w:rPr>
  </w:style>
  <w:style w:type="paragraph" w:styleId="Kommentartekst">
    <w:name w:val="annotation text"/>
    <w:basedOn w:val="Normal"/>
    <w:link w:val="KommentartekstTegn1"/>
    <w:uiPriority w:val="99"/>
    <w:semiHidden/>
    <w:rsid w:val="00B83896"/>
    <w:pPr>
      <w:spacing w:line="240" w:lineRule="auto"/>
    </w:pPr>
    <w:rPr>
      <w:sz w:val="20"/>
      <w:szCs w:val="20"/>
    </w:rPr>
  </w:style>
  <w:style w:type="character" w:customStyle="1" w:styleId="KommentartekstTegn1">
    <w:name w:val="Kommentartekst Tegn1"/>
    <w:basedOn w:val="Standardskrifttypeiafsnit"/>
    <w:link w:val="Kommentartekst"/>
    <w:uiPriority w:val="99"/>
    <w:semiHidden/>
    <w:locked/>
    <w:rsid w:val="00833304"/>
    <w:rPr>
      <w:rFonts w:cs="Times New Roman"/>
      <w:sz w:val="20"/>
      <w:szCs w:val="20"/>
      <w:lang w:eastAsia="en-US"/>
    </w:rPr>
  </w:style>
  <w:style w:type="character" w:customStyle="1" w:styleId="KommentartekstTegn">
    <w:name w:val="Kommentartekst Tegn"/>
    <w:uiPriority w:val="99"/>
    <w:semiHidden/>
    <w:rsid w:val="00B83896"/>
    <w:rPr>
      <w:lang w:eastAsia="en-US"/>
    </w:rPr>
  </w:style>
  <w:style w:type="paragraph" w:styleId="Kommentaremne">
    <w:name w:val="annotation subject"/>
    <w:basedOn w:val="Kommentartekst"/>
    <w:next w:val="Kommentartekst"/>
    <w:link w:val="KommentaremneTegn1"/>
    <w:uiPriority w:val="99"/>
    <w:semiHidden/>
    <w:rsid w:val="00B83896"/>
    <w:rPr>
      <w:b/>
      <w:bCs/>
    </w:rPr>
  </w:style>
  <w:style w:type="character" w:customStyle="1" w:styleId="KommentaremneTegn1">
    <w:name w:val="Kommentaremne Tegn1"/>
    <w:basedOn w:val="KommentartekstTegn1"/>
    <w:link w:val="Kommentaremne"/>
    <w:uiPriority w:val="99"/>
    <w:semiHidden/>
    <w:locked/>
    <w:rsid w:val="00833304"/>
    <w:rPr>
      <w:rFonts w:cs="Times New Roman"/>
      <w:b/>
      <w:bCs/>
      <w:sz w:val="20"/>
      <w:szCs w:val="20"/>
      <w:lang w:eastAsia="en-US"/>
    </w:rPr>
  </w:style>
  <w:style w:type="character" w:customStyle="1" w:styleId="KommentaremneTegn">
    <w:name w:val="Kommentaremne Tegn"/>
    <w:uiPriority w:val="99"/>
    <w:semiHidden/>
    <w:rsid w:val="00B83896"/>
    <w:rPr>
      <w:b/>
      <w:lang w:eastAsia="en-US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B83896"/>
    <w:pPr>
      <w:ind w:left="5216" w:hanging="2606"/>
    </w:pPr>
    <w:rPr>
      <w:rFonts w:ascii="Times New Roman" w:hAnsi="Times New Roman"/>
      <w:sz w:val="24"/>
      <w:szCs w:val="24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locked/>
    <w:rsid w:val="00833304"/>
    <w:rPr>
      <w:rFonts w:cs="Times New Roman"/>
      <w:sz w:val="16"/>
      <w:szCs w:val="16"/>
      <w:lang w:eastAsia="en-US"/>
    </w:rPr>
  </w:style>
  <w:style w:type="paragraph" w:styleId="Brdtekst">
    <w:name w:val="Body Text"/>
    <w:basedOn w:val="Normal"/>
    <w:link w:val="BrdtekstTegn"/>
    <w:uiPriority w:val="99"/>
    <w:semiHidden/>
    <w:rsid w:val="00B83896"/>
    <w:rPr>
      <w:rFonts w:ascii="Times New Roman" w:hAnsi="Times New Roman"/>
      <w:sz w:val="24"/>
      <w:szCs w:val="28"/>
    </w:rPr>
  </w:style>
  <w:style w:type="character" w:customStyle="1" w:styleId="BrdtekstTegn">
    <w:name w:val="Brødtekst Tegn"/>
    <w:basedOn w:val="Standardskrifttypeiafsnit"/>
    <w:link w:val="Brdtekst"/>
    <w:uiPriority w:val="99"/>
    <w:semiHidden/>
    <w:locked/>
    <w:rsid w:val="00833304"/>
    <w:rPr>
      <w:rFonts w:cs="Times New Roman"/>
      <w:lang w:eastAsia="en-US"/>
    </w:rPr>
  </w:style>
  <w:style w:type="paragraph" w:styleId="Ingenafstand">
    <w:name w:val="No Spacing"/>
    <w:uiPriority w:val="99"/>
    <w:qFormat/>
    <w:rsid w:val="00D9563F"/>
    <w:rPr>
      <w:lang w:eastAsia="en-US"/>
    </w:rPr>
  </w:style>
  <w:style w:type="table" w:styleId="Tabel-Gitter">
    <w:name w:val="Table Grid"/>
    <w:basedOn w:val="Tabel-Normal"/>
    <w:uiPriority w:val="99"/>
    <w:rsid w:val="00F81837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252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5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5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5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5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25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25211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25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252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252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252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252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252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252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9252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252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9252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0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5A\E2011\Autorisationspr&#248;ven_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Autorisationsprøven_2</Template>
  <TotalTime>1</TotalTime>
  <Pages>14</Pages>
  <Words>1328</Words>
  <Characters>8131</Characters>
  <Application>Microsoft Office Word</Application>
  <DocSecurity>0</DocSecurity>
  <Lines>67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Tilladte hjælpemidler</vt:lpstr>
    </vt:vector>
  </TitlesOfParts>
  <Company>Føroya Sjómansskúli</Company>
  <LinksUpToDate>false</LinksUpToDate>
  <CharactersWithSpaces>9441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Tilladte hjælpemidler</dc:title>
  <dc:creator>pqr</dc:creator>
  <cp:lastModifiedBy>Joel Rasmussen</cp:lastModifiedBy>
  <cp:revision>4</cp:revision>
  <cp:lastPrinted>2014-12-01T09:46:00Z</cp:lastPrinted>
  <dcterms:created xsi:type="dcterms:W3CDTF">2015-05-19T10:32:00Z</dcterms:created>
  <dcterms:modified xsi:type="dcterms:W3CDTF">2015-08-25T09:14:00Z</dcterms:modified>
</cp:coreProperties>
</file>