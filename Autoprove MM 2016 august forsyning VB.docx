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067B" w:rsidRPr="0081469C" w:rsidRDefault="001B067B" w:rsidP="00597FEE">
      <w:pPr>
        <w:jc w:val="both"/>
        <w:rPr>
          <w:b/>
        </w:rPr>
      </w:pPr>
      <w:bookmarkStart w:id="0" w:name="_GoBack"/>
      <w:bookmarkEnd w:id="0"/>
      <w:r>
        <w:rPr>
          <w:b/>
        </w:rPr>
        <w:t>Generelle beregninger</w:t>
      </w:r>
      <w:r w:rsidR="00EC2F9A" w:rsidRPr="0081469C">
        <w:rPr>
          <w:b/>
        </w:rPr>
        <w:t>:</w:t>
      </w:r>
    </w:p>
    <w:p w:rsidR="00EC2F9A" w:rsidRDefault="00EC2F9A" w:rsidP="00597FEE">
      <w:pPr>
        <w:jc w:val="both"/>
      </w:pPr>
    </w:p>
    <w:p w:rsidR="00477C87" w:rsidRDefault="003C1F2B" w:rsidP="00597FEE">
      <w:pPr>
        <w:jc w:val="both"/>
      </w:pPr>
      <w:r w:rsidRPr="00C37FE1">
        <w:rPr>
          <w:position w:val="-58"/>
        </w:rPr>
        <w:object w:dxaOrig="9740" w:dyaOrig="116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4.9pt;height:580.15pt" o:ole="">
            <v:imagedata r:id="rId8" o:title=""/>
          </v:shape>
          <o:OLEObject Type="Embed" ProgID="Equation.DSMT4" ShapeID="_x0000_i1025" DrawAspect="Content" ObjectID="_1533620316" r:id="rId9"/>
        </w:object>
      </w:r>
    </w:p>
    <w:p w:rsidR="00592284" w:rsidRDefault="00592284">
      <w:pPr>
        <w:rPr>
          <w:b/>
        </w:rPr>
      </w:pPr>
      <w:r>
        <w:rPr>
          <w:b/>
        </w:rPr>
        <w:lastRenderedPageBreak/>
        <w:br w:type="page"/>
      </w:r>
    </w:p>
    <w:p w:rsidR="00477C87" w:rsidRDefault="001B067B" w:rsidP="00597FEE">
      <w:pPr>
        <w:jc w:val="both"/>
        <w:rPr>
          <w:b/>
        </w:rPr>
      </w:pPr>
      <w:r>
        <w:rPr>
          <w:b/>
        </w:rPr>
        <w:lastRenderedPageBreak/>
        <w:t>K</w:t>
      </w:r>
      <w:r w:rsidR="00CA2CD2">
        <w:rPr>
          <w:b/>
        </w:rPr>
        <w:t>ortslutningsstrømme i</w:t>
      </w:r>
      <w:r>
        <w:rPr>
          <w:b/>
        </w:rPr>
        <w:t xml:space="preserve"> -T2</w:t>
      </w:r>
      <w:r w:rsidR="007C259B">
        <w:rPr>
          <w:b/>
        </w:rPr>
        <w:t>:</w:t>
      </w:r>
    </w:p>
    <w:p w:rsidR="007C259B" w:rsidRDefault="00CA76ED" w:rsidP="00597FEE">
      <w:pPr>
        <w:jc w:val="both"/>
        <w:rPr>
          <w:b/>
        </w:rPr>
      </w:pPr>
      <w:r w:rsidRPr="00CA76ED">
        <w:rPr>
          <w:position w:val="-150"/>
        </w:rPr>
        <w:object w:dxaOrig="10040" w:dyaOrig="13360">
          <v:shape id="_x0000_i1026" type="#_x0000_t75" style="width:499.5pt;height:666.75pt" o:ole="">
            <v:imagedata r:id="rId10" o:title=""/>
          </v:shape>
          <o:OLEObject Type="Embed" ProgID="Equation.DSMT4" ShapeID="_x0000_i1026" DrawAspect="Content" ObjectID="_1533620317" r:id="rId11"/>
        </w:object>
      </w:r>
    </w:p>
    <w:p w:rsidR="00500F7B" w:rsidRDefault="00500F7B">
      <w:pPr>
        <w:rPr>
          <w:b/>
        </w:rPr>
      </w:pPr>
    </w:p>
    <w:p w:rsidR="00B74A84" w:rsidRDefault="00B74A84" w:rsidP="00443CAF">
      <w:r>
        <w:rPr>
          <w:b/>
        </w:rPr>
        <w:t>Opgave 1.</w:t>
      </w:r>
      <w:r w:rsidR="009F47BB">
        <w:rPr>
          <w:b/>
        </w:rPr>
        <w:t>1</w:t>
      </w:r>
      <w:r w:rsidRPr="0081469C">
        <w:rPr>
          <w:b/>
        </w:rPr>
        <w:t xml:space="preserve">, </w:t>
      </w:r>
      <w:r>
        <w:rPr>
          <w:b/>
        </w:rPr>
        <w:t xml:space="preserve">valg </w:t>
      </w:r>
      <w:r w:rsidR="00A60D06">
        <w:rPr>
          <w:b/>
        </w:rPr>
        <w:t>af strømtransformer og indstilling af transformerrelæ</w:t>
      </w:r>
      <w:r w:rsidRPr="0081469C">
        <w:rPr>
          <w:b/>
        </w:rPr>
        <w:t>:</w:t>
      </w:r>
      <w:r w:rsidR="00520BFD" w:rsidRPr="00520BFD">
        <w:rPr>
          <w:position w:val="-178"/>
        </w:rPr>
        <w:object w:dxaOrig="9980" w:dyaOrig="8800">
          <v:shape id="_x0000_i1027" type="#_x0000_t75" style="width:502.15pt;height:433.15pt" o:ole="">
            <v:imagedata r:id="rId12" o:title=""/>
          </v:shape>
          <o:OLEObject Type="Embed" ProgID="Equation.DSMT4" ShapeID="_x0000_i1027" DrawAspect="Content" ObjectID="_1533620318" r:id="rId13"/>
        </w:object>
      </w:r>
      <w:r w:rsidR="00443CAF">
        <w:t xml:space="preserve"> </w:t>
      </w:r>
    </w:p>
    <w:p w:rsidR="00B74A84" w:rsidRDefault="00B74A84">
      <w:r>
        <w:br w:type="page"/>
      </w:r>
    </w:p>
    <w:p w:rsidR="00BE0ADA" w:rsidRPr="00D900A2" w:rsidRDefault="006C31F1" w:rsidP="00BE0ADA">
      <w:r>
        <w:rPr>
          <w:b/>
        </w:rPr>
        <w:lastRenderedPageBreak/>
        <w:t>Opgave 1.2</w:t>
      </w:r>
      <w:r w:rsidR="00BE0ADA" w:rsidRPr="0081469C">
        <w:rPr>
          <w:b/>
        </w:rPr>
        <w:t xml:space="preserve">, </w:t>
      </w:r>
      <w:r w:rsidR="00BE0ADA">
        <w:rPr>
          <w:b/>
        </w:rPr>
        <w:t xml:space="preserve">dimensionering af </w:t>
      </w:r>
      <w:r w:rsidR="00A4092F">
        <w:rPr>
          <w:b/>
        </w:rPr>
        <w:t>BJ og DJ</w:t>
      </w:r>
      <w:r w:rsidR="00BE0ADA" w:rsidRPr="0081469C">
        <w:rPr>
          <w:b/>
        </w:rPr>
        <w:t>:</w:t>
      </w:r>
    </w:p>
    <w:p w:rsidR="00EA4B07" w:rsidRDefault="00520BFD" w:rsidP="00A70094">
      <w:pPr>
        <w:jc w:val="both"/>
        <w:rPr>
          <w:b/>
        </w:rPr>
      </w:pPr>
      <w:r w:rsidRPr="00A70094">
        <w:rPr>
          <w:position w:val="-216"/>
        </w:rPr>
        <w:object w:dxaOrig="9740" w:dyaOrig="5760">
          <v:shape id="_x0000_i1028" type="#_x0000_t75" style="width:486.4pt;height:290.25pt" o:ole="">
            <v:imagedata r:id="rId14" o:title=""/>
          </v:shape>
          <o:OLEObject Type="Embed" ProgID="Equation.DSMT4" ShapeID="_x0000_i1028" DrawAspect="Content" ObjectID="_1533620319" r:id="rId15"/>
        </w:object>
      </w:r>
    </w:p>
    <w:p w:rsidR="006056A1" w:rsidRDefault="006056A1">
      <w:pPr>
        <w:rPr>
          <w:b/>
        </w:rPr>
      </w:pPr>
    </w:p>
    <w:sectPr w:rsidR="006056A1" w:rsidSect="00E27E71">
      <w:headerReference w:type="default" r:id="rId16"/>
      <w:footerReference w:type="default" r:id="rId17"/>
      <w:pgSz w:w="11907" w:h="16839" w:code="9"/>
      <w:pgMar w:top="1134" w:right="1134" w:bottom="1134" w:left="1134" w:header="284" w:footer="284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1BB3" w:rsidRDefault="00E11BB3">
      <w:r>
        <w:separator/>
      </w:r>
    </w:p>
  </w:endnote>
  <w:endnote w:type="continuationSeparator" w:id="0">
    <w:p w:rsidR="00E11BB3" w:rsidRDefault="00E11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39" w:type="dxa"/>
      <w:tblBorders>
        <w:top w:val="single" w:sz="12" w:space="0" w:color="auto"/>
        <w:insideH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213"/>
      <w:gridCol w:w="3213"/>
      <w:gridCol w:w="3213"/>
    </w:tblGrid>
    <w:tr w:rsidR="00CE2912" w:rsidTr="00777EFE">
      <w:tc>
        <w:tcPr>
          <w:tcW w:w="3215" w:type="dxa"/>
        </w:tcPr>
        <w:p w:rsidR="00CE2912" w:rsidRDefault="00CE2912">
          <w:pPr>
            <w:pStyle w:val="Sidefod"/>
          </w:pPr>
          <w:r>
            <w:t>Viggo Bitsch</w:t>
          </w:r>
        </w:p>
      </w:tc>
      <w:tc>
        <w:tcPr>
          <w:tcW w:w="3215" w:type="dxa"/>
        </w:tcPr>
        <w:p w:rsidR="00CE2912" w:rsidRDefault="001B067B" w:rsidP="00994649">
          <w:pPr>
            <w:pStyle w:val="Sidefod"/>
            <w:jc w:val="center"/>
          </w:pPr>
          <w:r>
            <w:t>22-08-2016</w:t>
          </w:r>
        </w:p>
      </w:tc>
      <w:tc>
        <w:tcPr>
          <w:tcW w:w="3215" w:type="dxa"/>
        </w:tcPr>
        <w:p w:rsidR="00CE2912" w:rsidRDefault="00CE2912" w:rsidP="00511CB3">
          <w:pPr>
            <w:pStyle w:val="Sidefod"/>
            <w:tabs>
              <w:tab w:val="center" w:pos="1465"/>
              <w:tab w:val="right" w:pos="2930"/>
            </w:tabs>
          </w:pPr>
          <w:r>
            <w:tab/>
          </w:r>
          <w:r>
            <w:tab/>
            <w:t xml:space="preserve">Side </w:t>
          </w:r>
          <w:r>
            <w:rPr>
              <w:rStyle w:val="Sidetal"/>
            </w:rPr>
            <w:fldChar w:fldCharType="begin"/>
          </w:r>
          <w:r>
            <w:rPr>
              <w:rStyle w:val="Sidetal"/>
            </w:rPr>
            <w:instrText xml:space="preserve"> PAGE </w:instrText>
          </w:r>
          <w:r>
            <w:rPr>
              <w:rStyle w:val="Sidetal"/>
            </w:rPr>
            <w:fldChar w:fldCharType="separate"/>
          </w:r>
          <w:r w:rsidR="005F2786">
            <w:rPr>
              <w:rStyle w:val="Sidetal"/>
              <w:noProof/>
            </w:rPr>
            <w:t>2</w:t>
          </w:r>
          <w:r>
            <w:rPr>
              <w:rStyle w:val="Sidetal"/>
            </w:rPr>
            <w:fldChar w:fldCharType="end"/>
          </w:r>
          <w:r>
            <w:rPr>
              <w:rStyle w:val="Sidetal"/>
            </w:rPr>
            <w:t xml:space="preserve"> af </w:t>
          </w:r>
          <w:r>
            <w:rPr>
              <w:rStyle w:val="Sidetal"/>
            </w:rPr>
            <w:fldChar w:fldCharType="begin"/>
          </w:r>
          <w:r>
            <w:rPr>
              <w:rStyle w:val="Sidetal"/>
            </w:rPr>
            <w:instrText xml:space="preserve"> NUMPAGES </w:instrText>
          </w:r>
          <w:r>
            <w:rPr>
              <w:rStyle w:val="Sidetal"/>
            </w:rPr>
            <w:fldChar w:fldCharType="separate"/>
          </w:r>
          <w:r w:rsidR="005F2786">
            <w:rPr>
              <w:rStyle w:val="Sidetal"/>
              <w:noProof/>
            </w:rPr>
            <w:t>4</w:t>
          </w:r>
          <w:r>
            <w:rPr>
              <w:rStyle w:val="Sidetal"/>
            </w:rPr>
            <w:fldChar w:fldCharType="end"/>
          </w:r>
          <w:r>
            <w:rPr>
              <w:rStyle w:val="Sidetal"/>
            </w:rPr>
            <w:t>.</w:t>
          </w:r>
        </w:p>
      </w:tc>
    </w:tr>
  </w:tbl>
  <w:p w:rsidR="00CE2912" w:rsidRDefault="00CE2912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1BB3" w:rsidRDefault="00E11BB3">
      <w:r>
        <w:separator/>
      </w:r>
    </w:p>
  </w:footnote>
  <w:footnote w:type="continuationSeparator" w:id="0">
    <w:p w:rsidR="00E11BB3" w:rsidRDefault="00E11B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39" w:type="dxa"/>
      <w:tblBorders>
        <w:bottom w:val="single" w:sz="4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3213"/>
      <w:gridCol w:w="3213"/>
      <w:gridCol w:w="3213"/>
    </w:tblGrid>
    <w:tr w:rsidR="00CE2912" w:rsidTr="00B10E11">
      <w:trPr>
        <w:trHeight w:hRule="exact" w:val="1134"/>
      </w:trPr>
      <w:tc>
        <w:tcPr>
          <w:tcW w:w="3213" w:type="dxa"/>
        </w:tcPr>
        <w:p w:rsidR="00CE2912" w:rsidRDefault="00CE2912" w:rsidP="001C49FC">
          <w:pPr>
            <w:tabs>
              <w:tab w:val="left" w:pos="2640"/>
            </w:tabs>
            <w:jc w:val="center"/>
          </w:pPr>
        </w:p>
        <w:p w:rsidR="00CE2912" w:rsidRDefault="00CE2912" w:rsidP="001C49FC">
          <w:pPr>
            <w:tabs>
              <w:tab w:val="left" w:pos="2640"/>
            </w:tabs>
            <w:jc w:val="center"/>
          </w:pPr>
          <w:r>
            <w:t>Dimensionering</w:t>
          </w:r>
        </w:p>
        <w:p w:rsidR="00CE2912" w:rsidRDefault="00CE2912" w:rsidP="002453EE">
          <w:pPr>
            <w:tabs>
              <w:tab w:val="left" w:pos="2640"/>
            </w:tabs>
            <w:jc w:val="center"/>
          </w:pPr>
          <w:r>
            <w:t>Autoristionsprøve MM</w:t>
          </w:r>
        </w:p>
        <w:p w:rsidR="00CE2912" w:rsidRPr="00343316" w:rsidRDefault="001B067B" w:rsidP="001B067B">
          <w:pPr>
            <w:tabs>
              <w:tab w:val="left" w:pos="2640"/>
            </w:tabs>
            <w:jc w:val="center"/>
          </w:pPr>
          <w:r>
            <w:t>2016</w:t>
          </w:r>
          <w:r w:rsidR="00CE2912">
            <w:t xml:space="preserve"> </w:t>
          </w:r>
          <w:r>
            <w:t>august</w:t>
          </w:r>
        </w:p>
      </w:tc>
      <w:tc>
        <w:tcPr>
          <w:tcW w:w="3213" w:type="dxa"/>
        </w:tcPr>
        <w:p w:rsidR="00CE2912" w:rsidRDefault="00CE2912" w:rsidP="001C49FC">
          <w:pPr>
            <w:pStyle w:val="Sidehoved"/>
            <w:jc w:val="center"/>
          </w:pPr>
        </w:p>
        <w:p w:rsidR="00CE2912" w:rsidRDefault="00CE2912" w:rsidP="001C49FC">
          <w:pPr>
            <w:pStyle w:val="Sidehoved"/>
            <w:jc w:val="center"/>
          </w:pPr>
          <w:r>
            <w:t>MSK</w:t>
          </w:r>
        </w:p>
        <w:p w:rsidR="00CE2912" w:rsidRDefault="00CE2912" w:rsidP="001C49FC">
          <w:pPr>
            <w:pStyle w:val="Sidehoved"/>
            <w:jc w:val="center"/>
          </w:pPr>
          <w:r>
            <w:t>Forsyning</w:t>
          </w:r>
        </w:p>
      </w:tc>
      <w:tc>
        <w:tcPr>
          <w:tcW w:w="3213" w:type="dxa"/>
        </w:tcPr>
        <w:p w:rsidR="00CE2912" w:rsidRDefault="00CE2912" w:rsidP="001C49FC">
          <w:pPr>
            <w:pStyle w:val="Sidehoved"/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24D6AF6" wp14:editId="5F0D32FC">
                <wp:simplePos x="0" y="0"/>
                <wp:positionH relativeFrom="page">
                  <wp:posOffset>621160</wp:posOffset>
                </wp:positionH>
                <wp:positionV relativeFrom="paragraph">
                  <wp:posOffset>51305</wp:posOffset>
                </wp:positionV>
                <wp:extent cx="1417947" cy="656363"/>
                <wp:effectExtent l="0" t="0" r="0" b="0"/>
                <wp:wrapNone/>
                <wp:docPr id="1" name="Billede 1" descr="MSK-logo-MAI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illede 1" descr="MSK-logo-MAIL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1" r="3915" b="13934"/>
                        <a:stretch/>
                      </pic:blipFill>
                      <pic:spPr bwMode="auto">
                        <a:xfrm>
                          <a:off x="0" y="0"/>
                          <a:ext cx="1417947" cy="6563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CE2912" w:rsidRDefault="00CE2912" w:rsidP="00B2546C">
          <w:pPr>
            <w:pStyle w:val="Sidehoved"/>
            <w:jc w:val="right"/>
          </w:pPr>
        </w:p>
      </w:tc>
    </w:tr>
  </w:tbl>
  <w:p w:rsidR="00CE2912" w:rsidRDefault="00CE2912" w:rsidP="004615AC">
    <w:pPr>
      <w:pStyle w:val="Sidehoved"/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A95BCE"/>
    <w:multiLevelType w:val="multilevel"/>
    <w:tmpl w:val="24F088A6"/>
    <w:lvl w:ilvl="0">
      <w:start w:val="1"/>
      <w:numFmt w:val="decimal"/>
      <w:lvlText w:val="1.%1"/>
      <w:lvlJc w:val="left"/>
      <w:pPr>
        <w:ind w:left="964" w:hanging="604"/>
      </w:pPr>
      <w:rPr>
        <w:rFonts w:hint="default"/>
      </w:rPr>
    </w:lvl>
    <w:lvl w:ilvl="1">
      <w:start w:val="1"/>
      <w:numFmt w:val="none"/>
      <w:lvlText w:val="%2-"/>
      <w:lvlJc w:val="left"/>
      <w:pPr>
        <w:ind w:left="964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246F6558"/>
    <w:multiLevelType w:val="hybridMultilevel"/>
    <w:tmpl w:val="C61840FE"/>
    <w:lvl w:ilvl="0" w:tplc="BDDAC33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D00D81"/>
    <w:multiLevelType w:val="hybridMultilevel"/>
    <w:tmpl w:val="D4008568"/>
    <w:lvl w:ilvl="0" w:tplc="0E926C3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261"/>
    <w:rsid w:val="00010B8D"/>
    <w:rsid w:val="00011F7E"/>
    <w:rsid w:val="00011F83"/>
    <w:rsid w:val="000130B3"/>
    <w:rsid w:val="000172B1"/>
    <w:rsid w:val="000201D9"/>
    <w:rsid w:val="0002101E"/>
    <w:rsid w:val="00025C66"/>
    <w:rsid w:val="000261D3"/>
    <w:rsid w:val="000277A6"/>
    <w:rsid w:val="000318CA"/>
    <w:rsid w:val="000355C9"/>
    <w:rsid w:val="000363D0"/>
    <w:rsid w:val="00037D55"/>
    <w:rsid w:val="000437A9"/>
    <w:rsid w:val="00043909"/>
    <w:rsid w:val="00044D4B"/>
    <w:rsid w:val="00045B2A"/>
    <w:rsid w:val="000564F3"/>
    <w:rsid w:val="000565FD"/>
    <w:rsid w:val="00061E2D"/>
    <w:rsid w:val="00063CCE"/>
    <w:rsid w:val="00063EF9"/>
    <w:rsid w:val="00072B74"/>
    <w:rsid w:val="0007326E"/>
    <w:rsid w:val="00082930"/>
    <w:rsid w:val="0008495D"/>
    <w:rsid w:val="000876FC"/>
    <w:rsid w:val="000930EE"/>
    <w:rsid w:val="00096BE2"/>
    <w:rsid w:val="000A38EA"/>
    <w:rsid w:val="000B659B"/>
    <w:rsid w:val="000C114C"/>
    <w:rsid w:val="000C1C50"/>
    <w:rsid w:val="000C46C3"/>
    <w:rsid w:val="000C4BC9"/>
    <w:rsid w:val="000D1562"/>
    <w:rsid w:val="000D3D2C"/>
    <w:rsid w:val="000D507C"/>
    <w:rsid w:val="000D51E1"/>
    <w:rsid w:val="000D5450"/>
    <w:rsid w:val="000D69B5"/>
    <w:rsid w:val="000D7E51"/>
    <w:rsid w:val="000E3323"/>
    <w:rsid w:val="000F329F"/>
    <w:rsid w:val="000F3DF6"/>
    <w:rsid w:val="000F4367"/>
    <w:rsid w:val="000F6DCC"/>
    <w:rsid w:val="00102929"/>
    <w:rsid w:val="00102DF0"/>
    <w:rsid w:val="001104A6"/>
    <w:rsid w:val="00111838"/>
    <w:rsid w:val="00111853"/>
    <w:rsid w:val="001133AB"/>
    <w:rsid w:val="001170D7"/>
    <w:rsid w:val="0011750B"/>
    <w:rsid w:val="00121EE8"/>
    <w:rsid w:val="001242ED"/>
    <w:rsid w:val="0012433D"/>
    <w:rsid w:val="00132DF9"/>
    <w:rsid w:val="0014354D"/>
    <w:rsid w:val="001440BF"/>
    <w:rsid w:val="0014769A"/>
    <w:rsid w:val="00150603"/>
    <w:rsid w:val="001514AE"/>
    <w:rsid w:val="0015309B"/>
    <w:rsid w:val="001554F6"/>
    <w:rsid w:val="001578C5"/>
    <w:rsid w:val="00166B03"/>
    <w:rsid w:val="0017008D"/>
    <w:rsid w:val="001747DB"/>
    <w:rsid w:val="0018042C"/>
    <w:rsid w:val="001804AE"/>
    <w:rsid w:val="0018106A"/>
    <w:rsid w:val="00182AE7"/>
    <w:rsid w:val="00191745"/>
    <w:rsid w:val="00194E2B"/>
    <w:rsid w:val="001A2422"/>
    <w:rsid w:val="001A382F"/>
    <w:rsid w:val="001A3FA9"/>
    <w:rsid w:val="001A43DD"/>
    <w:rsid w:val="001B067B"/>
    <w:rsid w:val="001B2A92"/>
    <w:rsid w:val="001B2BB8"/>
    <w:rsid w:val="001B6BAA"/>
    <w:rsid w:val="001C00C6"/>
    <w:rsid w:val="001C06E2"/>
    <w:rsid w:val="001C30F4"/>
    <w:rsid w:val="001C49FC"/>
    <w:rsid w:val="001C5AC9"/>
    <w:rsid w:val="001C6ADB"/>
    <w:rsid w:val="001C79FF"/>
    <w:rsid w:val="001D4BCB"/>
    <w:rsid w:val="001D6605"/>
    <w:rsid w:val="001D7F86"/>
    <w:rsid w:val="001E6788"/>
    <w:rsid w:val="001E7CE0"/>
    <w:rsid w:val="001F2FBD"/>
    <w:rsid w:val="001F4991"/>
    <w:rsid w:val="0020553D"/>
    <w:rsid w:val="002057C2"/>
    <w:rsid w:val="00205A0E"/>
    <w:rsid w:val="002159B3"/>
    <w:rsid w:val="00222BC9"/>
    <w:rsid w:val="002318DA"/>
    <w:rsid w:val="00231A7F"/>
    <w:rsid w:val="00232751"/>
    <w:rsid w:val="00234DFA"/>
    <w:rsid w:val="0023507C"/>
    <w:rsid w:val="00240A6F"/>
    <w:rsid w:val="00240EF5"/>
    <w:rsid w:val="002453EE"/>
    <w:rsid w:val="002467CC"/>
    <w:rsid w:val="002477BC"/>
    <w:rsid w:val="00247F5C"/>
    <w:rsid w:val="002501FB"/>
    <w:rsid w:val="0025323E"/>
    <w:rsid w:val="00255179"/>
    <w:rsid w:val="002551E8"/>
    <w:rsid w:val="00255D7F"/>
    <w:rsid w:val="002627F2"/>
    <w:rsid w:val="00263E09"/>
    <w:rsid w:val="00274FD8"/>
    <w:rsid w:val="00280AFD"/>
    <w:rsid w:val="00281B6B"/>
    <w:rsid w:val="00283F4A"/>
    <w:rsid w:val="00290D4A"/>
    <w:rsid w:val="002940EA"/>
    <w:rsid w:val="00296B39"/>
    <w:rsid w:val="002A2A0A"/>
    <w:rsid w:val="002B346D"/>
    <w:rsid w:val="002B54CD"/>
    <w:rsid w:val="002C3588"/>
    <w:rsid w:val="002C50E1"/>
    <w:rsid w:val="002C5D96"/>
    <w:rsid w:val="002C63D0"/>
    <w:rsid w:val="002C7F51"/>
    <w:rsid w:val="002D41DC"/>
    <w:rsid w:val="002D620C"/>
    <w:rsid w:val="002E1699"/>
    <w:rsid w:val="002E27C0"/>
    <w:rsid w:val="002E6388"/>
    <w:rsid w:val="002F1261"/>
    <w:rsid w:val="002F49BB"/>
    <w:rsid w:val="0030003D"/>
    <w:rsid w:val="003054A5"/>
    <w:rsid w:val="00307A03"/>
    <w:rsid w:val="0031226D"/>
    <w:rsid w:val="003140E5"/>
    <w:rsid w:val="003154FB"/>
    <w:rsid w:val="003269DD"/>
    <w:rsid w:val="0032769B"/>
    <w:rsid w:val="00333030"/>
    <w:rsid w:val="003352F8"/>
    <w:rsid w:val="0033578C"/>
    <w:rsid w:val="00342059"/>
    <w:rsid w:val="00343316"/>
    <w:rsid w:val="00343416"/>
    <w:rsid w:val="00346DFC"/>
    <w:rsid w:val="00347CD5"/>
    <w:rsid w:val="00356954"/>
    <w:rsid w:val="00357895"/>
    <w:rsid w:val="00360D16"/>
    <w:rsid w:val="00361001"/>
    <w:rsid w:val="0036383F"/>
    <w:rsid w:val="0036608A"/>
    <w:rsid w:val="00366BE5"/>
    <w:rsid w:val="00371772"/>
    <w:rsid w:val="00376014"/>
    <w:rsid w:val="00377C14"/>
    <w:rsid w:val="00384FFB"/>
    <w:rsid w:val="00386501"/>
    <w:rsid w:val="00387450"/>
    <w:rsid w:val="003879FD"/>
    <w:rsid w:val="00394336"/>
    <w:rsid w:val="00394624"/>
    <w:rsid w:val="003A03C0"/>
    <w:rsid w:val="003A51FE"/>
    <w:rsid w:val="003A7AD6"/>
    <w:rsid w:val="003B2419"/>
    <w:rsid w:val="003B2D1C"/>
    <w:rsid w:val="003C1E53"/>
    <w:rsid w:val="003C1F2B"/>
    <w:rsid w:val="003C295D"/>
    <w:rsid w:val="003C3B31"/>
    <w:rsid w:val="003D1172"/>
    <w:rsid w:val="003D4855"/>
    <w:rsid w:val="003D7C3C"/>
    <w:rsid w:val="003E0BBD"/>
    <w:rsid w:val="003E54F2"/>
    <w:rsid w:val="003F0223"/>
    <w:rsid w:val="003F0CE8"/>
    <w:rsid w:val="003F131E"/>
    <w:rsid w:val="003F1714"/>
    <w:rsid w:val="003F1A19"/>
    <w:rsid w:val="003F3B45"/>
    <w:rsid w:val="003F40C9"/>
    <w:rsid w:val="00400666"/>
    <w:rsid w:val="004033B8"/>
    <w:rsid w:val="00411A42"/>
    <w:rsid w:val="00414375"/>
    <w:rsid w:val="0041542E"/>
    <w:rsid w:val="00415628"/>
    <w:rsid w:val="004168F6"/>
    <w:rsid w:val="0042459D"/>
    <w:rsid w:val="00425515"/>
    <w:rsid w:val="00426F5F"/>
    <w:rsid w:val="00430692"/>
    <w:rsid w:val="004357D8"/>
    <w:rsid w:val="00440C7D"/>
    <w:rsid w:val="004415AD"/>
    <w:rsid w:val="00443CAF"/>
    <w:rsid w:val="004447F3"/>
    <w:rsid w:val="004467AF"/>
    <w:rsid w:val="00447477"/>
    <w:rsid w:val="00452951"/>
    <w:rsid w:val="00453EAC"/>
    <w:rsid w:val="00454AA9"/>
    <w:rsid w:val="004551A0"/>
    <w:rsid w:val="00456BC5"/>
    <w:rsid w:val="004615AC"/>
    <w:rsid w:val="00463927"/>
    <w:rsid w:val="00464191"/>
    <w:rsid w:val="0047127F"/>
    <w:rsid w:val="00471CC0"/>
    <w:rsid w:val="004721C7"/>
    <w:rsid w:val="00473F39"/>
    <w:rsid w:val="00473FB2"/>
    <w:rsid w:val="00477C87"/>
    <w:rsid w:val="0048347F"/>
    <w:rsid w:val="00492581"/>
    <w:rsid w:val="00492FEB"/>
    <w:rsid w:val="0049371A"/>
    <w:rsid w:val="00495376"/>
    <w:rsid w:val="00495B22"/>
    <w:rsid w:val="004961CB"/>
    <w:rsid w:val="0049690F"/>
    <w:rsid w:val="004A38E4"/>
    <w:rsid w:val="004A56D2"/>
    <w:rsid w:val="004A5A34"/>
    <w:rsid w:val="004A5EE5"/>
    <w:rsid w:val="004B02A1"/>
    <w:rsid w:val="004B115E"/>
    <w:rsid w:val="004B764B"/>
    <w:rsid w:val="004C3DF9"/>
    <w:rsid w:val="004C3F80"/>
    <w:rsid w:val="004C6C77"/>
    <w:rsid w:val="004C6E3A"/>
    <w:rsid w:val="004D18C9"/>
    <w:rsid w:val="004D1CCC"/>
    <w:rsid w:val="004D2323"/>
    <w:rsid w:val="004D2894"/>
    <w:rsid w:val="004D3826"/>
    <w:rsid w:val="004D4CF6"/>
    <w:rsid w:val="004D51D0"/>
    <w:rsid w:val="004D772A"/>
    <w:rsid w:val="004E1F66"/>
    <w:rsid w:val="004E26B4"/>
    <w:rsid w:val="004E2AC4"/>
    <w:rsid w:val="004F49FC"/>
    <w:rsid w:val="005002D4"/>
    <w:rsid w:val="00500F35"/>
    <w:rsid w:val="00500F7B"/>
    <w:rsid w:val="00501BAB"/>
    <w:rsid w:val="00501BC8"/>
    <w:rsid w:val="00504840"/>
    <w:rsid w:val="0051070C"/>
    <w:rsid w:val="005113CC"/>
    <w:rsid w:val="00511CB3"/>
    <w:rsid w:val="00512406"/>
    <w:rsid w:val="005162B2"/>
    <w:rsid w:val="00516626"/>
    <w:rsid w:val="00516C97"/>
    <w:rsid w:val="005178EA"/>
    <w:rsid w:val="00520BFD"/>
    <w:rsid w:val="00523EF3"/>
    <w:rsid w:val="00524FA8"/>
    <w:rsid w:val="0052770D"/>
    <w:rsid w:val="00530C74"/>
    <w:rsid w:val="00533794"/>
    <w:rsid w:val="005337A4"/>
    <w:rsid w:val="0053526F"/>
    <w:rsid w:val="005358A9"/>
    <w:rsid w:val="00535EB2"/>
    <w:rsid w:val="00537B44"/>
    <w:rsid w:val="0054169B"/>
    <w:rsid w:val="005456DB"/>
    <w:rsid w:val="005531C8"/>
    <w:rsid w:val="00553CDA"/>
    <w:rsid w:val="00555CBE"/>
    <w:rsid w:val="00563D6C"/>
    <w:rsid w:val="00565DF0"/>
    <w:rsid w:val="005675A2"/>
    <w:rsid w:val="005705AC"/>
    <w:rsid w:val="00572434"/>
    <w:rsid w:val="00573611"/>
    <w:rsid w:val="005779EF"/>
    <w:rsid w:val="00581EFA"/>
    <w:rsid w:val="00582B1E"/>
    <w:rsid w:val="00583898"/>
    <w:rsid w:val="005849B9"/>
    <w:rsid w:val="00584A44"/>
    <w:rsid w:val="005868BC"/>
    <w:rsid w:val="00590C1C"/>
    <w:rsid w:val="00592284"/>
    <w:rsid w:val="005957B0"/>
    <w:rsid w:val="00597FEE"/>
    <w:rsid w:val="005A5E85"/>
    <w:rsid w:val="005B042E"/>
    <w:rsid w:val="005B1B0D"/>
    <w:rsid w:val="005B22B6"/>
    <w:rsid w:val="005B262F"/>
    <w:rsid w:val="005B2F31"/>
    <w:rsid w:val="005B32BC"/>
    <w:rsid w:val="005B67A8"/>
    <w:rsid w:val="005B71F9"/>
    <w:rsid w:val="005C0A96"/>
    <w:rsid w:val="005C2A09"/>
    <w:rsid w:val="005C677F"/>
    <w:rsid w:val="005E0A4C"/>
    <w:rsid w:val="005E0D9E"/>
    <w:rsid w:val="005E1DA3"/>
    <w:rsid w:val="005E1EB8"/>
    <w:rsid w:val="005E400E"/>
    <w:rsid w:val="005E47F7"/>
    <w:rsid w:val="005E7647"/>
    <w:rsid w:val="005F0CC4"/>
    <w:rsid w:val="005F204C"/>
    <w:rsid w:val="005F23A8"/>
    <w:rsid w:val="005F2786"/>
    <w:rsid w:val="005F33A9"/>
    <w:rsid w:val="005F360C"/>
    <w:rsid w:val="005F455B"/>
    <w:rsid w:val="005F50D2"/>
    <w:rsid w:val="005F644A"/>
    <w:rsid w:val="00603F3E"/>
    <w:rsid w:val="00604EBC"/>
    <w:rsid w:val="006056A1"/>
    <w:rsid w:val="006105DD"/>
    <w:rsid w:val="00612A4C"/>
    <w:rsid w:val="006166D9"/>
    <w:rsid w:val="00622C38"/>
    <w:rsid w:val="006235D7"/>
    <w:rsid w:val="00624F64"/>
    <w:rsid w:val="00630099"/>
    <w:rsid w:val="006348F4"/>
    <w:rsid w:val="00637278"/>
    <w:rsid w:val="00640444"/>
    <w:rsid w:val="0064539B"/>
    <w:rsid w:val="00650BF8"/>
    <w:rsid w:val="00654342"/>
    <w:rsid w:val="006546C4"/>
    <w:rsid w:val="006553C2"/>
    <w:rsid w:val="00657436"/>
    <w:rsid w:val="00661092"/>
    <w:rsid w:val="00665900"/>
    <w:rsid w:val="0066695F"/>
    <w:rsid w:val="00666B89"/>
    <w:rsid w:val="00670C28"/>
    <w:rsid w:val="006722A5"/>
    <w:rsid w:val="0067624A"/>
    <w:rsid w:val="00676EA8"/>
    <w:rsid w:val="00677586"/>
    <w:rsid w:val="00683093"/>
    <w:rsid w:val="00684F9F"/>
    <w:rsid w:val="0069796C"/>
    <w:rsid w:val="00697A1D"/>
    <w:rsid w:val="00697D44"/>
    <w:rsid w:val="006A61AF"/>
    <w:rsid w:val="006A7148"/>
    <w:rsid w:val="006B290C"/>
    <w:rsid w:val="006B452E"/>
    <w:rsid w:val="006C23D6"/>
    <w:rsid w:val="006C31F1"/>
    <w:rsid w:val="006C352B"/>
    <w:rsid w:val="006C3A88"/>
    <w:rsid w:val="006C4367"/>
    <w:rsid w:val="006C607D"/>
    <w:rsid w:val="006D1716"/>
    <w:rsid w:val="006D2763"/>
    <w:rsid w:val="006D40E3"/>
    <w:rsid w:val="006D5CE8"/>
    <w:rsid w:val="006E1AF6"/>
    <w:rsid w:val="006E5DA2"/>
    <w:rsid w:val="006F21FA"/>
    <w:rsid w:val="006F318D"/>
    <w:rsid w:val="006F3227"/>
    <w:rsid w:val="006F3D39"/>
    <w:rsid w:val="006F3DB0"/>
    <w:rsid w:val="006F4FDC"/>
    <w:rsid w:val="006F5935"/>
    <w:rsid w:val="006F6236"/>
    <w:rsid w:val="006F663A"/>
    <w:rsid w:val="0070148F"/>
    <w:rsid w:val="00703C4D"/>
    <w:rsid w:val="007046F1"/>
    <w:rsid w:val="00716D53"/>
    <w:rsid w:val="00717E2F"/>
    <w:rsid w:val="00721464"/>
    <w:rsid w:val="00722F2C"/>
    <w:rsid w:val="00723A55"/>
    <w:rsid w:val="0073050D"/>
    <w:rsid w:val="00732D0E"/>
    <w:rsid w:val="00734EF1"/>
    <w:rsid w:val="00735875"/>
    <w:rsid w:val="00736C9A"/>
    <w:rsid w:val="00737BCA"/>
    <w:rsid w:val="007413FF"/>
    <w:rsid w:val="00742B1A"/>
    <w:rsid w:val="0074377C"/>
    <w:rsid w:val="00743A2F"/>
    <w:rsid w:val="00746CA4"/>
    <w:rsid w:val="00751FCF"/>
    <w:rsid w:val="007547D5"/>
    <w:rsid w:val="007616B1"/>
    <w:rsid w:val="0076553D"/>
    <w:rsid w:val="00767376"/>
    <w:rsid w:val="00770100"/>
    <w:rsid w:val="00773625"/>
    <w:rsid w:val="007740A2"/>
    <w:rsid w:val="007763E5"/>
    <w:rsid w:val="00777EFE"/>
    <w:rsid w:val="00780E5F"/>
    <w:rsid w:val="00781315"/>
    <w:rsid w:val="00782F67"/>
    <w:rsid w:val="00784ABF"/>
    <w:rsid w:val="007944AD"/>
    <w:rsid w:val="007955B9"/>
    <w:rsid w:val="00796434"/>
    <w:rsid w:val="00797205"/>
    <w:rsid w:val="007A38DB"/>
    <w:rsid w:val="007B529C"/>
    <w:rsid w:val="007B7211"/>
    <w:rsid w:val="007C0692"/>
    <w:rsid w:val="007C259B"/>
    <w:rsid w:val="007C3BAD"/>
    <w:rsid w:val="007D0594"/>
    <w:rsid w:val="007D47EA"/>
    <w:rsid w:val="007D6584"/>
    <w:rsid w:val="007D7566"/>
    <w:rsid w:val="007E2516"/>
    <w:rsid w:val="007E2794"/>
    <w:rsid w:val="007E4ACD"/>
    <w:rsid w:val="007E4F8E"/>
    <w:rsid w:val="007E6C50"/>
    <w:rsid w:val="007E7CFB"/>
    <w:rsid w:val="007F4D94"/>
    <w:rsid w:val="007F700B"/>
    <w:rsid w:val="007F7486"/>
    <w:rsid w:val="008007AB"/>
    <w:rsid w:val="008063E6"/>
    <w:rsid w:val="00810300"/>
    <w:rsid w:val="0081322D"/>
    <w:rsid w:val="0081469C"/>
    <w:rsid w:val="008169B6"/>
    <w:rsid w:val="00817D3D"/>
    <w:rsid w:val="00825BE0"/>
    <w:rsid w:val="0082720A"/>
    <w:rsid w:val="00832A17"/>
    <w:rsid w:val="00833409"/>
    <w:rsid w:val="00835641"/>
    <w:rsid w:val="00843DB8"/>
    <w:rsid w:val="00846A0C"/>
    <w:rsid w:val="00851364"/>
    <w:rsid w:val="00855FD5"/>
    <w:rsid w:val="00857F87"/>
    <w:rsid w:val="0086213F"/>
    <w:rsid w:val="008678AF"/>
    <w:rsid w:val="00870C7B"/>
    <w:rsid w:val="00870F70"/>
    <w:rsid w:val="00871DE3"/>
    <w:rsid w:val="00873E91"/>
    <w:rsid w:val="008769BF"/>
    <w:rsid w:val="00877999"/>
    <w:rsid w:val="00877BAA"/>
    <w:rsid w:val="008841FC"/>
    <w:rsid w:val="00884719"/>
    <w:rsid w:val="00885D2D"/>
    <w:rsid w:val="008860DF"/>
    <w:rsid w:val="008873FC"/>
    <w:rsid w:val="008909F9"/>
    <w:rsid w:val="008A1A85"/>
    <w:rsid w:val="008A1E80"/>
    <w:rsid w:val="008A28DA"/>
    <w:rsid w:val="008A3F17"/>
    <w:rsid w:val="008A4C71"/>
    <w:rsid w:val="008A6852"/>
    <w:rsid w:val="008A76F0"/>
    <w:rsid w:val="008B1243"/>
    <w:rsid w:val="008B37BD"/>
    <w:rsid w:val="008C302F"/>
    <w:rsid w:val="008C32CC"/>
    <w:rsid w:val="008D08CC"/>
    <w:rsid w:val="008D0A92"/>
    <w:rsid w:val="008D35CF"/>
    <w:rsid w:val="008D361A"/>
    <w:rsid w:val="008D4882"/>
    <w:rsid w:val="008D4D38"/>
    <w:rsid w:val="008D6F5C"/>
    <w:rsid w:val="008E0604"/>
    <w:rsid w:val="008E1D85"/>
    <w:rsid w:val="008E5533"/>
    <w:rsid w:val="008E76EA"/>
    <w:rsid w:val="008F2B08"/>
    <w:rsid w:val="008F5C7C"/>
    <w:rsid w:val="008F6174"/>
    <w:rsid w:val="008F690A"/>
    <w:rsid w:val="00900998"/>
    <w:rsid w:val="009070C3"/>
    <w:rsid w:val="009076E1"/>
    <w:rsid w:val="00910EDC"/>
    <w:rsid w:val="009121CA"/>
    <w:rsid w:val="00913C08"/>
    <w:rsid w:val="00914C3D"/>
    <w:rsid w:val="0092137D"/>
    <w:rsid w:val="00926CCF"/>
    <w:rsid w:val="0093208C"/>
    <w:rsid w:val="0094210C"/>
    <w:rsid w:val="009429F1"/>
    <w:rsid w:val="00942BA0"/>
    <w:rsid w:val="00947D6E"/>
    <w:rsid w:val="00950070"/>
    <w:rsid w:val="0095011D"/>
    <w:rsid w:val="00951705"/>
    <w:rsid w:val="0095291A"/>
    <w:rsid w:val="00952D39"/>
    <w:rsid w:val="0095314D"/>
    <w:rsid w:val="00956C69"/>
    <w:rsid w:val="00961570"/>
    <w:rsid w:val="00962A0D"/>
    <w:rsid w:val="00963624"/>
    <w:rsid w:val="009653CD"/>
    <w:rsid w:val="00965773"/>
    <w:rsid w:val="009672E4"/>
    <w:rsid w:val="0097538C"/>
    <w:rsid w:val="00981CF3"/>
    <w:rsid w:val="009858DA"/>
    <w:rsid w:val="00986E60"/>
    <w:rsid w:val="0099130A"/>
    <w:rsid w:val="00994549"/>
    <w:rsid w:val="00994649"/>
    <w:rsid w:val="009969EE"/>
    <w:rsid w:val="009A0C20"/>
    <w:rsid w:val="009A1DD2"/>
    <w:rsid w:val="009A4194"/>
    <w:rsid w:val="009B111F"/>
    <w:rsid w:val="009B152B"/>
    <w:rsid w:val="009B2557"/>
    <w:rsid w:val="009C09DC"/>
    <w:rsid w:val="009C41E6"/>
    <w:rsid w:val="009D1233"/>
    <w:rsid w:val="009D144C"/>
    <w:rsid w:val="009D19AA"/>
    <w:rsid w:val="009D2C8A"/>
    <w:rsid w:val="009D5DD0"/>
    <w:rsid w:val="009D5F00"/>
    <w:rsid w:val="009D5F6A"/>
    <w:rsid w:val="009D6C0B"/>
    <w:rsid w:val="009E12D6"/>
    <w:rsid w:val="009E6120"/>
    <w:rsid w:val="009E7CAC"/>
    <w:rsid w:val="009F06EA"/>
    <w:rsid w:val="009F0F13"/>
    <w:rsid w:val="009F1511"/>
    <w:rsid w:val="009F1C6A"/>
    <w:rsid w:val="009F2B57"/>
    <w:rsid w:val="009F3326"/>
    <w:rsid w:val="009F47BB"/>
    <w:rsid w:val="009F508D"/>
    <w:rsid w:val="009F54D3"/>
    <w:rsid w:val="009F6F30"/>
    <w:rsid w:val="00A0238E"/>
    <w:rsid w:val="00A0486C"/>
    <w:rsid w:val="00A04CD5"/>
    <w:rsid w:val="00A112C1"/>
    <w:rsid w:val="00A11B54"/>
    <w:rsid w:val="00A2312E"/>
    <w:rsid w:val="00A24A14"/>
    <w:rsid w:val="00A2572A"/>
    <w:rsid w:val="00A25A6F"/>
    <w:rsid w:val="00A277A9"/>
    <w:rsid w:val="00A33343"/>
    <w:rsid w:val="00A337B1"/>
    <w:rsid w:val="00A3622F"/>
    <w:rsid w:val="00A36E4A"/>
    <w:rsid w:val="00A37EB4"/>
    <w:rsid w:val="00A4092F"/>
    <w:rsid w:val="00A436BC"/>
    <w:rsid w:val="00A45853"/>
    <w:rsid w:val="00A470C4"/>
    <w:rsid w:val="00A501D4"/>
    <w:rsid w:val="00A528AB"/>
    <w:rsid w:val="00A54E13"/>
    <w:rsid w:val="00A555DC"/>
    <w:rsid w:val="00A556A9"/>
    <w:rsid w:val="00A57792"/>
    <w:rsid w:val="00A578DF"/>
    <w:rsid w:val="00A60284"/>
    <w:rsid w:val="00A60D06"/>
    <w:rsid w:val="00A60D97"/>
    <w:rsid w:val="00A620D0"/>
    <w:rsid w:val="00A6304F"/>
    <w:rsid w:val="00A64075"/>
    <w:rsid w:val="00A64AB7"/>
    <w:rsid w:val="00A66558"/>
    <w:rsid w:val="00A70094"/>
    <w:rsid w:val="00A70C69"/>
    <w:rsid w:val="00A71981"/>
    <w:rsid w:val="00A74646"/>
    <w:rsid w:val="00A756C6"/>
    <w:rsid w:val="00A76B7B"/>
    <w:rsid w:val="00A8346A"/>
    <w:rsid w:val="00A8604F"/>
    <w:rsid w:val="00A9317D"/>
    <w:rsid w:val="00A93561"/>
    <w:rsid w:val="00A966A5"/>
    <w:rsid w:val="00AA1FD6"/>
    <w:rsid w:val="00AA2ACB"/>
    <w:rsid w:val="00AB0E3C"/>
    <w:rsid w:val="00AB112C"/>
    <w:rsid w:val="00AB142F"/>
    <w:rsid w:val="00AB2006"/>
    <w:rsid w:val="00AB5721"/>
    <w:rsid w:val="00AC195A"/>
    <w:rsid w:val="00AC32A3"/>
    <w:rsid w:val="00AC36F8"/>
    <w:rsid w:val="00AC3DD4"/>
    <w:rsid w:val="00AC4A07"/>
    <w:rsid w:val="00AC4AFA"/>
    <w:rsid w:val="00AC560E"/>
    <w:rsid w:val="00AC75CA"/>
    <w:rsid w:val="00AC7C01"/>
    <w:rsid w:val="00AE0ACA"/>
    <w:rsid w:val="00AE122A"/>
    <w:rsid w:val="00AE2314"/>
    <w:rsid w:val="00AE542B"/>
    <w:rsid w:val="00AE77E8"/>
    <w:rsid w:val="00AF1582"/>
    <w:rsid w:val="00AF1ACA"/>
    <w:rsid w:val="00AF2D2E"/>
    <w:rsid w:val="00AF5479"/>
    <w:rsid w:val="00AF7014"/>
    <w:rsid w:val="00B00991"/>
    <w:rsid w:val="00B00BFE"/>
    <w:rsid w:val="00B0285B"/>
    <w:rsid w:val="00B039EA"/>
    <w:rsid w:val="00B077F2"/>
    <w:rsid w:val="00B10D23"/>
    <w:rsid w:val="00B10E11"/>
    <w:rsid w:val="00B131DB"/>
    <w:rsid w:val="00B151AB"/>
    <w:rsid w:val="00B15AEC"/>
    <w:rsid w:val="00B170CE"/>
    <w:rsid w:val="00B23080"/>
    <w:rsid w:val="00B2546C"/>
    <w:rsid w:val="00B25FB3"/>
    <w:rsid w:val="00B26104"/>
    <w:rsid w:val="00B3220E"/>
    <w:rsid w:val="00B3744A"/>
    <w:rsid w:val="00B4033D"/>
    <w:rsid w:val="00B42178"/>
    <w:rsid w:val="00B43F72"/>
    <w:rsid w:val="00B4413C"/>
    <w:rsid w:val="00B50C25"/>
    <w:rsid w:val="00B51F7D"/>
    <w:rsid w:val="00B60D50"/>
    <w:rsid w:val="00B613E8"/>
    <w:rsid w:val="00B63B70"/>
    <w:rsid w:val="00B645AA"/>
    <w:rsid w:val="00B710A5"/>
    <w:rsid w:val="00B715CE"/>
    <w:rsid w:val="00B72D45"/>
    <w:rsid w:val="00B7330A"/>
    <w:rsid w:val="00B74A84"/>
    <w:rsid w:val="00B760A2"/>
    <w:rsid w:val="00B77BB9"/>
    <w:rsid w:val="00B8086C"/>
    <w:rsid w:val="00B833E1"/>
    <w:rsid w:val="00B86E5E"/>
    <w:rsid w:val="00B8787F"/>
    <w:rsid w:val="00B903EF"/>
    <w:rsid w:val="00B90E05"/>
    <w:rsid w:val="00B90F0F"/>
    <w:rsid w:val="00B92101"/>
    <w:rsid w:val="00B922D0"/>
    <w:rsid w:val="00B924BC"/>
    <w:rsid w:val="00B92904"/>
    <w:rsid w:val="00B93A22"/>
    <w:rsid w:val="00B94F87"/>
    <w:rsid w:val="00B9508D"/>
    <w:rsid w:val="00BA183E"/>
    <w:rsid w:val="00BA65A7"/>
    <w:rsid w:val="00BB118E"/>
    <w:rsid w:val="00BB550F"/>
    <w:rsid w:val="00BB5633"/>
    <w:rsid w:val="00BB5CF9"/>
    <w:rsid w:val="00BC1C6F"/>
    <w:rsid w:val="00BC2370"/>
    <w:rsid w:val="00BC3DDA"/>
    <w:rsid w:val="00BC6041"/>
    <w:rsid w:val="00BC7FA6"/>
    <w:rsid w:val="00BD1442"/>
    <w:rsid w:val="00BD52B3"/>
    <w:rsid w:val="00BD5346"/>
    <w:rsid w:val="00BE0ADA"/>
    <w:rsid w:val="00BE2AC8"/>
    <w:rsid w:val="00BE4161"/>
    <w:rsid w:val="00BE63AD"/>
    <w:rsid w:val="00BE6E75"/>
    <w:rsid w:val="00BF0EDA"/>
    <w:rsid w:val="00BF1485"/>
    <w:rsid w:val="00BF2B77"/>
    <w:rsid w:val="00C02A42"/>
    <w:rsid w:val="00C02C3E"/>
    <w:rsid w:val="00C04BDA"/>
    <w:rsid w:val="00C12B64"/>
    <w:rsid w:val="00C148E6"/>
    <w:rsid w:val="00C15019"/>
    <w:rsid w:val="00C20453"/>
    <w:rsid w:val="00C20B5C"/>
    <w:rsid w:val="00C2263D"/>
    <w:rsid w:val="00C23EEB"/>
    <w:rsid w:val="00C25842"/>
    <w:rsid w:val="00C25D9F"/>
    <w:rsid w:val="00C275B7"/>
    <w:rsid w:val="00C30C31"/>
    <w:rsid w:val="00C31487"/>
    <w:rsid w:val="00C32318"/>
    <w:rsid w:val="00C37FE1"/>
    <w:rsid w:val="00C400B8"/>
    <w:rsid w:val="00C403A9"/>
    <w:rsid w:val="00C43A35"/>
    <w:rsid w:val="00C44885"/>
    <w:rsid w:val="00C531B6"/>
    <w:rsid w:val="00C5668F"/>
    <w:rsid w:val="00C57CAB"/>
    <w:rsid w:val="00C62168"/>
    <w:rsid w:val="00C65867"/>
    <w:rsid w:val="00C6775B"/>
    <w:rsid w:val="00C76C5D"/>
    <w:rsid w:val="00C77D4A"/>
    <w:rsid w:val="00C816A6"/>
    <w:rsid w:val="00C81DE8"/>
    <w:rsid w:val="00C83E2A"/>
    <w:rsid w:val="00C842FF"/>
    <w:rsid w:val="00C853A0"/>
    <w:rsid w:val="00C8590E"/>
    <w:rsid w:val="00C86B8A"/>
    <w:rsid w:val="00C87B9A"/>
    <w:rsid w:val="00C87DF0"/>
    <w:rsid w:val="00C9026B"/>
    <w:rsid w:val="00C940F1"/>
    <w:rsid w:val="00CA2CD2"/>
    <w:rsid w:val="00CA3090"/>
    <w:rsid w:val="00CA4F2A"/>
    <w:rsid w:val="00CA53B5"/>
    <w:rsid w:val="00CA6371"/>
    <w:rsid w:val="00CA6B99"/>
    <w:rsid w:val="00CA733F"/>
    <w:rsid w:val="00CA76ED"/>
    <w:rsid w:val="00CA7D87"/>
    <w:rsid w:val="00CB2214"/>
    <w:rsid w:val="00CB2E75"/>
    <w:rsid w:val="00CC1787"/>
    <w:rsid w:val="00CC41D2"/>
    <w:rsid w:val="00CC656C"/>
    <w:rsid w:val="00CC6B69"/>
    <w:rsid w:val="00CC7B30"/>
    <w:rsid w:val="00CD4257"/>
    <w:rsid w:val="00CE1DD8"/>
    <w:rsid w:val="00CE2912"/>
    <w:rsid w:val="00CE5EFD"/>
    <w:rsid w:val="00CE60E7"/>
    <w:rsid w:val="00CF34F7"/>
    <w:rsid w:val="00D00C85"/>
    <w:rsid w:val="00D01570"/>
    <w:rsid w:val="00D01BBF"/>
    <w:rsid w:val="00D01F52"/>
    <w:rsid w:val="00D03EE0"/>
    <w:rsid w:val="00D12157"/>
    <w:rsid w:val="00D165CB"/>
    <w:rsid w:val="00D2045C"/>
    <w:rsid w:val="00D21506"/>
    <w:rsid w:val="00D259D8"/>
    <w:rsid w:val="00D30258"/>
    <w:rsid w:val="00D30877"/>
    <w:rsid w:val="00D30DF5"/>
    <w:rsid w:val="00D310A7"/>
    <w:rsid w:val="00D31A5B"/>
    <w:rsid w:val="00D34BDD"/>
    <w:rsid w:val="00D45548"/>
    <w:rsid w:val="00D45C5E"/>
    <w:rsid w:val="00D51006"/>
    <w:rsid w:val="00D516C8"/>
    <w:rsid w:val="00D54FFE"/>
    <w:rsid w:val="00D5636F"/>
    <w:rsid w:val="00D57789"/>
    <w:rsid w:val="00D6234D"/>
    <w:rsid w:val="00D62546"/>
    <w:rsid w:val="00D678FF"/>
    <w:rsid w:val="00D67DC3"/>
    <w:rsid w:val="00D71198"/>
    <w:rsid w:val="00D711A1"/>
    <w:rsid w:val="00D715AC"/>
    <w:rsid w:val="00D7395F"/>
    <w:rsid w:val="00D80AAD"/>
    <w:rsid w:val="00D8302B"/>
    <w:rsid w:val="00D870FE"/>
    <w:rsid w:val="00D900A2"/>
    <w:rsid w:val="00D918AC"/>
    <w:rsid w:val="00D9248E"/>
    <w:rsid w:val="00D93830"/>
    <w:rsid w:val="00D941A3"/>
    <w:rsid w:val="00D97394"/>
    <w:rsid w:val="00DA07EF"/>
    <w:rsid w:val="00DA633B"/>
    <w:rsid w:val="00DB219D"/>
    <w:rsid w:val="00DB3576"/>
    <w:rsid w:val="00DB67E1"/>
    <w:rsid w:val="00DB7C84"/>
    <w:rsid w:val="00DC0F68"/>
    <w:rsid w:val="00DC1D33"/>
    <w:rsid w:val="00DC2D20"/>
    <w:rsid w:val="00DC5C72"/>
    <w:rsid w:val="00DC6DCC"/>
    <w:rsid w:val="00DD1752"/>
    <w:rsid w:val="00DD60AE"/>
    <w:rsid w:val="00DE0E37"/>
    <w:rsid w:val="00DE147F"/>
    <w:rsid w:val="00DE2F07"/>
    <w:rsid w:val="00DF0237"/>
    <w:rsid w:val="00DF0CEF"/>
    <w:rsid w:val="00DF11B7"/>
    <w:rsid w:val="00DF4655"/>
    <w:rsid w:val="00DF5244"/>
    <w:rsid w:val="00E01346"/>
    <w:rsid w:val="00E01F28"/>
    <w:rsid w:val="00E11BB3"/>
    <w:rsid w:val="00E13897"/>
    <w:rsid w:val="00E2287F"/>
    <w:rsid w:val="00E2336E"/>
    <w:rsid w:val="00E26EF7"/>
    <w:rsid w:val="00E27630"/>
    <w:rsid w:val="00E2790C"/>
    <w:rsid w:val="00E27E71"/>
    <w:rsid w:val="00E307BC"/>
    <w:rsid w:val="00E3251D"/>
    <w:rsid w:val="00E33DFF"/>
    <w:rsid w:val="00E34595"/>
    <w:rsid w:val="00E41092"/>
    <w:rsid w:val="00E42EE4"/>
    <w:rsid w:val="00E43FA9"/>
    <w:rsid w:val="00E43FB2"/>
    <w:rsid w:val="00E46CA0"/>
    <w:rsid w:val="00E46E42"/>
    <w:rsid w:val="00E52938"/>
    <w:rsid w:val="00E52BDB"/>
    <w:rsid w:val="00E61C70"/>
    <w:rsid w:val="00E64561"/>
    <w:rsid w:val="00E65BDC"/>
    <w:rsid w:val="00E67B4A"/>
    <w:rsid w:val="00E71213"/>
    <w:rsid w:val="00E72AC9"/>
    <w:rsid w:val="00E76544"/>
    <w:rsid w:val="00E81B47"/>
    <w:rsid w:val="00E836CE"/>
    <w:rsid w:val="00E86276"/>
    <w:rsid w:val="00E8790A"/>
    <w:rsid w:val="00E91D2A"/>
    <w:rsid w:val="00E96A5D"/>
    <w:rsid w:val="00EA38C6"/>
    <w:rsid w:val="00EA491B"/>
    <w:rsid w:val="00EA4B07"/>
    <w:rsid w:val="00EA697D"/>
    <w:rsid w:val="00EA76B1"/>
    <w:rsid w:val="00EB51F5"/>
    <w:rsid w:val="00EB5396"/>
    <w:rsid w:val="00EC077F"/>
    <w:rsid w:val="00EC2F9A"/>
    <w:rsid w:val="00EC5479"/>
    <w:rsid w:val="00EC59F5"/>
    <w:rsid w:val="00EC7B42"/>
    <w:rsid w:val="00ED12F6"/>
    <w:rsid w:val="00ED14D6"/>
    <w:rsid w:val="00ED18A8"/>
    <w:rsid w:val="00ED222C"/>
    <w:rsid w:val="00ED40C1"/>
    <w:rsid w:val="00EE1C24"/>
    <w:rsid w:val="00EE216D"/>
    <w:rsid w:val="00EE2D67"/>
    <w:rsid w:val="00EF4A1D"/>
    <w:rsid w:val="00EF52F6"/>
    <w:rsid w:val="00EF6D09"/>
    <w:rsid w:val="00F0393F"/>
    <w:rsid w:val="00F03D82"/>
    <w:rsid w:val="00F06752"/>
    <w:rsid w:val="00F06B18"/>
    <w:rsid w:val="00F1048F"/>
    <w:rsid w:val="00F12161"/>
    <w:rsid w:val="00F164B6"/>
    <w:rsid w:val="00F20EF4"/>
    <w:rsid w:val="00F22448"/>
    <w:rsid w:val="00F225A3"/>
    <w:rsid w:val="00F2357E"/>
    <w:rsid w:val="00F23581"/>
    <w:rsid w:val="00F25B4A"/>
    <w:rsid w:val="00F4212F"/>
    <w:rsid w:val="00F438DF"/>
    <w:rsid w:val="00F43C04"/>
    <w:rsid w:val="00F4423F"/>
    <w:rsid w:val="00F5161C"/>
    <w:rsid w:val="00F52961"/>
    <w:rsid w:val="00F53039"/>
    <w:rsid w:val="00F543DC"/>
    <w:rsid w:val="00F558E4"/>
    <w:rsid w:val="00F57CCE"/>
    <w:rsid w:val="00F70604"/>
    <w:rsid w:val="00F70858"/>
    <w:rsid w:val="00F70A0B"/>
    <w:rsid w:val="00F74D24"/>
    <w:rsid w:val="00F81B82"/>
    <w:rsid w:val="00F82177"/>
    <w:rsid w:val="00F862E8"/>
    <w:rsid w:val="00F8749B"/>
    <w:rsid w:val="00F92D84"/>
    <w:rsid w:val="00F96FA3"/>
    <w:rsid w:val="00FA27EC"/>
    <w:rsid w:val="00FA38A0"/>
    <w:rsid w:val="00FB34F7"/>
    <w:rsid w:val="00FB402D"/>
    <w:rsid w:val="00FB4F0D"/>
    <w:rsid w:val="00FB66A6"/>
    <w:rsid w:val="00FB66B3"/>
    <w:rsid w:val="00FC5067"/>
    <w:rsid w:val="00FC5C8F"/>
    <w:rsid w:val="00FC77A5"/>
    <w:rsid w:val="00FC7906"/>
    <w:rsid w:val="00FD1AE1"/>
    <w:rsid w:val="00FE0A55"/>
    <w:rsid w:val="00FE1A83"/>
    <w:rsid w:val="00FE4002"/>
    <w:rsid w:val="00FE5266"/>
    <w:rsid w:val="00FE55A8"/>
    <w:rsid w:val="00FE666A"/>
    <w:rsid w:val="00FF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docId w15:val="{05F7AAFC-EA81-4A32-958A-8241C4EEE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1B47"/>
    <w:rPr>
      <w:rFonts w:eastAsia="MS Mincho"/>
      <w:sz w:val="24"/>
      <w:szCs w:val="24"/>
    </w:rPr>
  </w:style>
  <w:style w:type="paragraph" w:styleId="Overskrift1">
    <w:name w:val="heading 1"/>
    <w:basedOn w:val="Normal"/>
    <w:next w:val="Normal"/>
    <w:qFormat/>
    <w:rsid w:val="002057C2"/>
    <w:pPr>
      <w:keepNext/>
      <w:spacing w:before="240" w:after="60"/>
      <w:outlineLvl w:val="0"/>
    </w:pPr>
    <w:rPr>
      <w:rFonts w:ascii="Arial" w:eastAsia="Times New Roman" w:hAnsi="Arial"/>
      <w:kern w:val="28"/>
      <w:sz w:val="32"/>
      <w:szCs w:val="20"/>
    </w:rPr>
  </w:style>
  <w:style w:type="paragraph" w:styleId="Overskrift2">
    <w:name w:val="heading 2"/>
    <w:basedOn w:val="Normal"/>
    <w:next w:val="Normal"/>
    <w:qFormat/>
    <w:rsid w:val="002057C2"/>
    <w:pPr>
      <w:keepNext/>
      <w:spacing w:before="240" w:after="60"/>
      <w:outlineLvl w:val="1"/>
    </w:pPr>
    <w:rPr>
      <w:rFonts w:ascii="Arial" w:eastAsia="Times New Roman" w:hAnsi="Arial"/>
      <w:sz w:val="28"/>
      <w:szCs w:val="20"/>
    </w:rPr>
  </w:style>
  <w:style w:type="paragraph" w:styleId="Overskrift3">
    <w:name w:val="heading 3"/>
    <w:basedOn w:val="Normal"/>
    <w:next w:val="Normal"/>
    <w:qFormat/>
    <w:rsid w:val="002057C2"/>
    <w:pPr>
      <w:keepNext/>
      <w:spacing w:before="240" w:after="60"/>
      <w:outlineLvl w:val="2"/>
    </w:pPr>
    <w:rPr>
      <w:rFonts w:ascii="Arial" w:eastAsia="Times New Roman" w:hAnsi="Arial"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rsid w:val="002057C2"/>
    <w:pPr>
      <w:tabs>
        <w:tab w:val="center" w:pos="4819"/>
        <w:tab w:val="right" w:pos="9638"/>
      </w:tabs>
    </w:pPr>
    <w:rPr>
      <w:rFonts w:eastAsia="Times New Roman"/>
      <w:szCs w:val="20"/>
    </w:rPr>
  </w:style>
  <w:style w:type="paragraph" w:styleId="Sidefod">
    <w:name w:val="footer"/>
    <w:basedOn w:val="Normal"/>
    <w:rsid w:val="002057C2"/>
    <w:pPr>
      <w:tabs>
        <w:tab w:val="center" w:pos="4819"/>
        <w:tab w:val="right" w:pos="9638"/>
      </w:tabs>
    </w:pPr>
    <w:rPr>
      <w:rFonts w:eastAsia="Times New Roman"/>
      <w:szCs w:val="20"/>
    </w:rPr>
  </w:style>
  <w:style w:type="character" w:styleId="Sidetal">
    <w:name w:val="page number"/>
    <w:basedOn w:val="Standardskrifttypeiafsnit"/>
    <w:rsid w:val="002057C2"/>
  </w:style>
  <w:style w:type="paragraph" w:customStyle="1" w:styleId="Overskrift30">
    <w:name w:val="Overskrift3"/>
    <w:basedOn w:val="Overskrift2"/>
    <w:rsid w:val="002057C2"/>
    <w:pPr>
      <w:outlineLvl w:val="9"/>
    </w:pPr>
    <w:rPr>
      <w:sz w:val="24"/>
    </w:rPr>
  </w:style>
  <w:style w:type="paragraph" w:styleId="Brdtekst">
    <w:name w:val="Body Text"/>
    <w:basedOn w:val="Normal"/>
    <w:rsid w:val="002057C2"/>
    <w:pPr>
      <w:jc w:val="both"/>
    </w:pPr>
    <w:rPr>
      <w:rFonts w:eastAsia="Times New Roman"/>
      <w:szCs w:val="20"/>
    </w:rPr>
  </w:style>
  <w:style w:type="paragraph" w:customStyle="1" w:styleId="Brdtekst21">
    <w:name w:val="Brødtekst 21"/>
    <w:basedOn w:val="Normal"/>
    <w:rsid w:val="002057C2"/>
    <w:pPr>
      <w:spacing w:after="120"/>
      <w:ind w:left="283"/>
    </w:pPr>
    <w:rPr>
      <w:rFonts w:eastAsia="Times New Roman"/>
      <w:szCs w:val="20"/>
    </w:rPr>
  </w:style>
  <w:style w:type="paragraph" w:customStyle="1" w:styleId="TypografiOverskrift2TimesNewRomanFed">
    <w:name w:val="Typografi Overskrift 2 + Times New Roman Fed"/>
    <w:basedOn w:val="Overskrift2"/>
    <w:rsid w:val="00877BAA"/>
    <w:rPr>
      <w:rFonts w:ascii="Times New Roman" w:hAnsi="Times New Roman"/>
      <w:b/>
      <w:bCs/>
    </w:rPr>
  </w:style>
  <w:style w:type="paragraph" w:customStyle="1" w:styleId="Overskrift2TimesNewRomanFed">
    <w:name w:val="Overskrift 2 + Times New Roman Fed"/>
    <w:basedOn w:val="Overskrift2"/>
    <w:rsid w:val="00877BAA"/>
    <w:rPr>
      <w:rFonts w:ascii="Times New Roman" w:hAnsi="Times New Roman"/>
      <w:b/>
      <w:bCs/>
    </w:rPr>
  </w:style>
  <w:style w:type="paragraph" w:styleId="Markeringsbobletekst">
    <w:name w:val="Balloon Text"/>
    <w:basedOn w:val="Normal"/>
    <w:link w:val="MarkeringsbobletekstTegn"/>
    <w:rsid w:val="00E71213"/>
    <w:rPr>
      <w:rFonts w:ascii="Tahoma" w:eastAsia="Times New Roman" w:hAnsi="Tahoma" w:cs="Tahoma"/>
      <w:sz w:val="16"/>
      <w:szCs w:val="16"/>
    </w:rPr>
  </w:style>
  <w:style w:type="character" w:customStyle="1" w:styleId="MarkeringsbobletekstTegn">
    <w:name w:val="Markeringsbobletekst Tegn"/>
    <w:link w:val="Markeringsbobletekst"/>
    <w:rsid w:val="00E71213"/>
    <w:rPr>
      <w:rFonts w:ascii="Tahoma" w:hAnsi="Tahoma" w:cs="Tahoma"/>
      <w:sz w:val="16"/>
      <w:szCs w:val="16"/>
    </w:rPr>
  </w:style>
  <w:style w:type="paragraph" w:styleId="Billedtekst">
    <w:name w:val="caption"/>
    <w:basedOn w:val="Normal"/>
    <w:next w:val="Normal"/>
    <w:unhideWhenUsed/>
    <w:qFormat/>
    <w:rsid w:val="005849B9"/>
    <w:rPr>
      <w:rFonts w:eastAsia="Times New Roman"/>
      <w:b/>
      <w:bCs/>
      <w:sz w:val="20"/>
      <w:szCs w:val="20"/>
    </w:rPr>
  </w:style>
  <w:style w:type="table" w:styleId="Tabel-Gitter">
    <w:name w:val="Table Grid"/>
    <w:basedOn w:val="Tabel-Normal"/>
    <w:rsid w:val="00777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B10D23"/>
    <w:pPr>
      <w:ind w:left="720"/>
      <w:contextualSpacing/>
    </w:pPr>
    <w:rPr>
      <w:rFonts w:eastAsia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w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s\Brugerdefinerede%20Office-skabeloner\Skabelon%20MSK.dotx" TargetMode="Externa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212172-0F56-4A71-8209-4BE196FF3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Skabelon MSK</Template>
  <TotalTime>0</TotalTime>
  <Pages>4</Pages>
  <Words>21</Words>
  <Characters>257</Characters>
  <Application>Microsoft Office Word</Application>
  <DocSecurity>4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Teknisk Erhvervsskole Center</Company>
  <LinksUpToDate>false</LinksUpToDate>
  <CharactersWithSpaces>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Viggo Bitsch</dc:creator>
  <cp:lastModifiedBy>Joel Rasmussen</cp:lastModifiedBy>
  <cp:revision>2</cp:revision>
  <cp:lastPrinted>2014-11-09T11:30:00Z</cp:lastPrinted>
  <dcterms:created xsi:type="dcterms:W3CDTF">2016-08-25T06:52:00Z</dcterms:created>
  <dcterms:modified xsi:type="dcterms:W3CDTF">2016-08-25T06:52:00Z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